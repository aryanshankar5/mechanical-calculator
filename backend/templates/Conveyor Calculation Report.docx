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8D4D1" w14:textId="77777777" w:rsidR="00913F30" w:rsidRDefault="00913F30">
      <w:pPr>
        <w:spacing w:after="240"/>
      </w:pPr>
    </w:p>
    <w:p w14:paraId="1AD9050F" w14:textId="77777777" w:rsidR="00913F30" w:rsidRDefault="00000000">
      <w:pPr>
        <w:spacing w:before="560" w:after="440"/>
        <w:jc w:val="center"/>
      </w:pPr>
      <w:r>
        <w:rPr>
          <w:b/>
          <w:color w:val="00B0DC"/>
          <w:sz w:val="30"/>
        </w:rPr>
        <w:t>BELT CONVEYOR CALCULATION REPORT</w:t>
      </w:r>
    </w:p>
    <w:p w14:paraId="12A3CD98" w14:textId="77777777" w:rsidR="00913F30" w:rsidRDefault="00000000">
      <w:pPr>
        <w:spacing w:before="80" w:after="120"/>
      </w:pPr>
      <w:r>
        <w:rPr>
          <w:b/>
          <w:sz w:val="26"/>
        </w:rPr>
        <w:t>INPUT DATA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3671"/>
        <w:gridCol w:w="1296"/>
        <w:gridCol w:w="1180"/>
      </w:tblGrid>
      <w:tr w:rsidR="00913F30" w14:paraId="36781A59" w14:textId="77777777">
        <w:trPr>
          <w:jc w:val="center"/>
        </w:trPr>
        <w:tc>
          <w:tcPr>
            <w:tcW w:w="3384" w:type="dxa"/>
            <w:shd w:val="clear" w:color="auto" w:fill="DDEFF6"/>
            <w:vAlign w:val="center"/>
          </w:tcPr>
          <w:p w14:paraId="3112FC16" w14:textId="77777777" w:rsidR="00913F30" w:rsidRDefault="00000000">
            <w:r>
              <w:rPr>
                <w:b/>
                <w:sz w:val="20"/>
              </w:rPr>
              <w:t>Parameter</w:t>
            </w:r>
          </w:p>
        </w:tc>
        <w:tc>
          <w:tcPr>
            <w:tcW w:w="3671" w:type="dxa"/>
            <w:shd w:val="clear" w:color="auto" w:fill="DDEFF6"/>
            <w:vAlign w:val="center"/>
          </w:tcPr>
          <w:p w14:paraId="405DB6DA" w14:textId="77777777" w:rsidR="00913F30" w:rsidRDefault="00000000">
            <w:r>
              <w:rPr>
                <w:b/>
                <w:sz w:val="20"/>
              </w:rPr>
              <w:t>Value</w:t>
            </w:r>
          </w:p>
        </w:tc>
        <w:tc>
          <w:tcPr>
            <w:tcW w:w="1296" w:type="dxa"/>
            <w:shd w:val="clear" w:color="auto" w:fill="DDEFF6"/>
            <w:vAlign w:val="center"/>
          </w:tcPr>
          <w:p w14:paraId="663CA162" w14:textId="77777777" w:rsidR="00913F30" w:rsidRDefault="00000000">
            <w:r>
              <w:rPr>
                <w:b/>
                <w:sz w:val="20"/>
              </w:rPr>
              <w:t>Symbol</w:t>
            </w:r>
          </w:p>
        </w:tc>
        <w:tc>
          <w:tcPr>
            <w:tcW w:w="1180" w:type="dxa"/>
            <w:shd w:val="clear" w:color="auto" w:fill="DDEFF6"/>
            <w:vAlign w:val="center"/>
          </w:tcPr>
          <w:p w14:paraId="3F0824C9" w14:textId="77777777" w:rsidR="00913F30" w:rsidRDefault="00000000">
            <w:r>
              <w:rPr>
                <w:b/>
                <w:sz w:val="20"/>
              </w:rPr>
              <w:t>Unit</w:t>
            </w:r>
          </w:p>
        </w:tc>
      </w:tr>
      <w:tr w:rsidR="00913F30" w14:paraId="756077E8" w14:textId="77777777">
        <w:trPr>
          <w:jc w:val="center"/>
        </w:trPr>
        <w:tc>
          <w:tcPr>
            <w:tcW w:w="3384" w:type="dxa"/>
            <w:vAlign w:val="center"/>
          </w:tcPr>
          <w:p w14:paraId="38978E51" w14:textId="77777777" w:rsidR="00913F30" w:rsidRDefault="00000000">
            <w:r>
              <w:t>Required capacity</w:t>
            </w:r>
          </w:p>
        </w:tc>
        <w:tc>
          <w:tcPr>
            <w:tcW w:w="3671" w:type="dxa"/>
            <w:vAlign w:val="center"/>
          </w:tcPr>
          <w:p w14:paraId="293B85EE" w14:textId="77777777" w:rsidR="00913F30" w:rsidRDefault="00000000">
            <w:r>
              <w:t>{{required_capacity}}</w:t>
            </w:r>
          </w:p>
        </w:tc>
        <w:tc>
          <w:tcPr>
            <w:tcW w:w="1296" w:type="dxa"/>
            <w:vAlign w:val="center"/>
          </w:tcPr>
          <w:p w14:paraId="6B8DC065" w14:textId="77777777" w:rsidR="00913F30" w:rsidRDefault="00000000">
            <w:r>
              <w:t>C_req</w:t>
            </w:r>
          </w:p>
        </w:tc>
        <w:tc>
          <w:tcPr>
            <w:tcW w:w="1180" w:type="dxa"/>
            <w:vAlign w:val="center"/>
          </w:tcPr>
          <w:p w14:paraId="381AC0BA" w14:textId="77777777" w:rsidR="00913F30" w:rsidRDefault="00000000">
            <w:r>
              <w:t>tph</w:t>
            </w:r>
          </w:p>
        </w:tc>
      </w:tr>
      <w:tr w:rsidR="00913F30" w14:paraId="6DCEDD7C" w14:textId="77777777">
        <w:trPr>
          <w:jc w:val="center"/>
        </w:trPr>
        <w:tc>
          <w:tcPr>
            <w:tcW w:w="3384" w:type="dxa"/>
            <w:vAlign w:val="center"/>
          </w:tcPr>
          <w:p w14:paraId="10E50568" w14:textId="77777777" w:rsidR="00913F30" w:rsidRDefault="00000000">
            <w:r>
              <w:t>Material</w:t>
            </w:r>
          </w:p>
        </w:tc>
        <w:tc>
          <w:tcPr>
            <w:tcW w:w="3671" w:type="dxa"/>
            <w:vAlign w:val="center"/>
          </w:tcPr>
          <w:p w14:paraId="3D0D1FA7" w14:textId="77777777" w:rsidR="00913F30" w:rsidRDefault="00000000">
            <w:r>
              <w:t>{{material_name}}</w:t>
            </w:r>
          </w:p>
        </w:tc>
        <w:tc>
          <w:tcPr>
            <w:tcW w:w="1296" w:type="dxa"/>
            <w:vAlign w:val="center"/>
          </w:tcPr>
          <w:p w14:paraId="3B841E56" w14:textId="77777777" w:rsidR="00913F30" w:rsidRDefault="00000000">
            <w:r>
              <w:t>-</w:t>
            </w:r>
          </w:p>
        </w:tc>
        <w:tc>
          <w:tcPr>
            <w:tcW w:w="1180" w:type="dxa"/>
            <w:vAlign w:val="center"/>
          </w:tcPr>
          <w:p w14:paraId="568CACD2" w14:textId="77777777" w:rsidR="00913F30" w:rsidRDefault="00000000">
            <w:r>
              <w:t>-</w:t>
            </w:r>
          </w:p>
        </w:tc>
      </w:tr>
      <w:tr w:rsidR="00913F30" w14:paraId="5DD4A952" w14:textId="77777777">
        <w:trPr>
          <w:jc w:val="center"/>
        </w:trPr>
        <w:tc>
          <w:tcPr>
            <w:tcW w:w="3384" w:type="dxa"/>
            <w:vAlign w:val="center"/>
          </w:tcPr>
          <w:p w14:paraId="3413DF26" w14:textId="77777777" w:rsidR="00913F30" w:rsidRDefault="00000000">
            <w:r>
              <w:t>Bulk density</w:t>
            </w:r>
          </w:p>
        </w:tc>
        <w:tc>
          <w:tcPr>
            <w:tcW w:w="3671" w:type="dxa"/>
            <w:vAlign w:val="center"/>
          </w:tcPr>
          <w:p w14:paraId="79648D71" w14:textId="77777777" w:rsidR="00913F30" w:rsidRDefault="00000000">
            <w:r>
              <w:t>{{bulk_density}}</w:t>
            </w:r>
          </w:p>
        </w:tc>
        <w:tc>
          <w:tcPr>
            <w:tcW w:w="1296" w:type="dxa"/>
            <w:vAlign w:val="center"/>
          </w:tcPr>
          <w:p w14:paraId="219323AF" w14:textId="77777777" w:rsidR="00913F30" w:rsidRDefault="00000000">
            <w:r>
              <w:t>rho</w:t>
            </w:r>
          </w:p>
        </w:tc>
        <w:tc>
          <w:tcPr>
            <w:tcW w:w="1180" w:type="dxa"/>
            <w:vAlign w:val="center"/>
          </w:tcPr>
          <w:p w14:paraId="24CCBF53" w14:textId="77777777" w:rsidR="00913F30" w:rsidRDefault="00000000">
            <w:r>
              <w:t>t/m3</w:t>
            </w:r>
          </w:p>
        </w:tc>
      </w:tr>
      <w:tr w:rsidR="00913F30" w14:paraId="215EB59C" w14:textId="77777777">
        <w:trPr>
          <w:jc w:val="center"/>
        </w:trPr>
        <w:tc>
          <w:tcPr>
            <w:tcW w:w="3384" w:type="dxa"/>
            <w:vAlign w:val="center"/>
          </w:tcPr>
          <w:p w14:paraId="42708448" w14:textId="77777777" w:rsidR="00913F30" w:rsidRDefault="00000000">
            <w:r>
              <w:t>Lump size type</w:t>
            </w:r>
          </w:p>
        </w:tc>
        <w:tc>
          <w:tcPr>
            <w:tcW w:w="3671" w:type="dxa"/>
            <w:vAlign w:val="center"/>
          </w:tcPr>
          <w:p w14:paraId="718FA1A9" w14:textId="77777777" w:rsidR="00913F30" w:rsidRDefault="00000000">
            <w:r>
              <w:t>{{lump_size_type}}</w:t>
            </w:r>
          </w:p>
        </w:tc>
        <w:tc>
          <w:tcPr>
            <w:tcW w:w="1296" w:type="dxa"/>
            <w:vAlign w:val="center"/>
          </w:tcPr>
          <w:p w14:paraId="2E39B2A0" w14:textId="77777777" w:rsidR="00913F30" w:rsidRDefault="00000000">
            <w:r>
              <w:t>-</w:t>
            </w:r>
          </w:p>
        </w:tc>
        <w:tc>
          <w:tcPr>
            <w:tcW w:w="1180" w:type="dxa"/>
            <w:vAlign w:val="center"/>
          </w:tcPr>
          <w:p w14:paraId="7686830E" w14:textId="77777777" w:rsidR="00913F30" w:rsidRDefault="00000000">
            <w:r>
              <w:t>-</w:t>
            </w:r>
          </w:p>
        </w:tc>
      </w:tr>
      <w:tr w:rsidR="00913F30" w14:paraId="0965CC44" w14:textId="77777777">
        <w:trPr>
          <w:jc w:val="center"/>
        </w:trPr>
        <w:tc>
          <w:tcPr>
            <w:tcW w:w="3384" w:type="dxa"/>
            <w:vAlign w:val="center"/>
          </w:tcPr>
          <w:p w14:paraId="4969EF86" w14:textId="77777777" w:rsidR="00913F30" w:rsidRDefault="00000000">
            <w:r>
              <w:t>Lump size factor</w:t>
            </w:r>
          </w:p>
        </w:tc>
        <w:tc>
          <w:tcPr>
            <w:tcW w:w="3671" w:type="dxa"/>
            <w:vAlign w:val="center"/>
          </w:tcPr>
          <w:p w14:paraId="0016B6F5" w14:textId="77777777" w:rsidR="00913F30" w:rsidRDefault="00000000">
            <w:r>
              <w:t>{{lump_size_factor}}</w:t>
            </w:r>
          </w:p>
        </w:tc>
        <w:tc>
          <w:tcPr>
            <w:tcW w:w="1296" w:type="dxa"/>
            <w:vAlign w:val="center"/>
          </w:tcPr>
          <w:p w14:paraId="02758F3A" w14:textId="77777777" w:rsidR="00913F30" w:rsidRDefault="00000000">
            <w:r>
              <w:t>F_l</w:t>
            </w:r>
          </w:p>
        </w:tc>
        <w:tc>
          <w:tcPr>
            <w:tcW w:w="1180" w:type="dxa"/>
            <w:vAlign w:val="center"/>
          </w:tcPr>
          <w:p w14:paraId="73045CB7" w14:textId="77777777" w:rsidR="00913F30" w:rsidRDefault="00000000">
            <w:r>
              <w:t>-</w:t>
            </w:r>
          </w:p>
        </w:tc>
      </w:tr>
      <w:tr w:rsidR="00913F30" w14:paraId="3D1BBA2C" w14:textId="77777777">
        <w:trPr>
          <w:jc w:val="center"/>
        </w:trPr>
        <w:tc>
          <w:tcPr>
            <w:tcW w:w="3384" w:type="dxa"/>
            <w:vAlign w:val="center"/>
          </w:tcPr>
          <w:p w14:paraId="215A10D1" w14:textId="77777777" w:rsidR="00913F30" w:rsidRDefault="00000000">
            <w:r>
              <w:t>Abrasiveness type</w:t>
            </w:r>
          </w:p>
        </w:tc>
        <w:tc>
          <w:tcPr>
            <w:tcW w:w="3671" w:type="dxa"/>
            <w:vAlign w:val="center"/>
          </w:tcPr>
          <w:p w14:paraId="1743D9AD" w14:textId="77777777" w:rsidR="00913F30" w:rsidRDefault="00000000">
            <w:r>
              <w:t>{{abrasiveness_type}}</w:t>
            </w:r>
          </w:p>
        </w:tc>
        <w:tc>
          <w:tcPr>
            <w:tcW w:w="1296" w:type="dxa"/>
            <w:vAlign w:val="center"/>
          </w:tcPr>
          <w:p w14:paraId="21027AB8" w14:textId="77777777" w:rsidR="00913F30" w:rsidRDefault="00000000">
            <w:r>
              <w:t>-</w:t>
            </w:r>
          </w:p>
        </w:tc>
        <w:tc>
          <w:tcPr>
            <w:tcW w:w="1180" w:type="dxa"/>
            <w:vAlign w:val="center"/>
          </w:tcPr>
          <w:p w14:paraId="772AB982" w14:textId="77777777" w:rsidR="00913F30" w:rsidRDefault="00000000">
            <w:r>
              <w:t>-</w:t>
            </w:r>
          </w:p>
        </w:tc>
      </w:tr>
      <w:tr w:rsidR="00913F30" w14:paraId="68E1E40B" w14:textId="77777777">
        <w:trPr>
          <w:jc w:val="center"/>
        </w:trPr>
        <w:tc>
          <w:tcPr>
            <w:tcW w:w="3384" w:type="dxa"/>
            <w:vAlign w:val="center"/>
          </w:tcPr>
          <w:p w14:paraId="6BC1ECE5" w14:textId="77777777" w:rsidR="00913F30" w:rsidRDefault="00000000">
            <w:r>
              <w:t>Abrasiveness factor</w:t>
            </w:r>
          </w:p>
        </w:tc>
        <w:tc>
          <w:tcPr>
            <w:tcW w:w="3671" w:type="dxa"/>
            <w:vAlign w:val="center"/>
          </w:tcPr>
          <w:p w14:paraId="09A9EEE7" w14:textId="77777777" w:rsidR="00913F30" w:rsidRDefault="00000000">
            <w:r>
              <w:t>{{abrasiveness_factor}}</w:t>
            </w:r>
          </w:p>
        </w:tc>
        <w:tc>
          <w:tcPr>
            <w:tcW w:w="1296" w:type="dxa"/>
            <w:vAlign w:val="center"/>
          </w:tcPr>
          <w:p w14:paraId="573EC1FF" w14:textId="77777777" w:rsidR="00913F30" w:rsidRDefault="00000000">
            <w:r>
              <w:t>F_a</w:t>
            </w:r>
          </w:p>
        </w:tc>
        <w:tc>
          <w:tcPr>
            <w:tcW w:w="1180" w:type="dxa"/>
            <w:vAlign w:val="center"/>
          </w:tcPr>
          <w:p w14:paraId="1DA548AD" w14:textId="77777777" w:rsidR="00913F30" w:rsidRDefault="00000000">
            <w:r>
              <w:t>-</w:t>
            </w:r>
          </w:p>
        </w:tc>
      </w:tr>
      <w:tr w:rsidR="00913F30" w14:paraId="24B6113B" w14:textId="77777777">
        <w:trPr>
          <w:jc w:val="center"/>
        </w:trPr>
        <w:tc>
          <w:tcPr>
            <w:tcW w:w="3384" w:type="dxa"/>
            <w:vAlign w:val="center"/>
          </w:tcPr>
          <w:p w14:paraId="3CF679F9" w14:textId="77777777" w:rsidR="00913F30" w:rsidRDefault="00000000">
            <w:r>
              <w:t>Speed factor</w:t>
            </w:r>
          </w:p>
        </w:tc>
        <w:tc>
          <w:tcPr>
            <w:tcW w:w="3671" w:type="dxa"/>
            <w:vAlign w:val="center"/>
          </w:tcPr>
          <w:p w14:paraId="56B22896" w14:textId="77777777" w:rsidR="00913F30" w:rsidRDefault="00000000">
            <w:r>
              <w:t>{{speed_factor}}</w:t>
            </w:r>
          </w:p>
        </w:tc>
        <w:tc>
          <w:tcPr>
            <w:tcW w:w="1296" w:type="dxa"/>
            <w:vAlign w:val="center"/>
          </w:tcPr>
          <w:p w14:paraId="0BCBE840" w14:textId="77777777" w:rsidR="00913F30" w:rsidRDefault="00000000">
            <w:r>
              <w:t>SF_v</w:t>
            </w:r>
          </w:p>
        </w:tc>
        <w:tc>
          <w:tcPr>
            <w:tcW w:w="1180" w:type="dxa"/>
            <w:vAlign w:val="center"/>
          </w:tcPr>
          <w:p w14:paraId="289985FD" w14:textId="77777777" w:rsidR="00913F30" w:rsidRDefault="00000000">
            <w:r>
              <w:t>-</w:t>
            </w:r>
          </w:p>
        </w:tc>
      </w:tr>
      <w:tr w:rsidR="00913F30" w14:paraId="7D70B5EE" w14:textId="77777777">
        <w:trPr>
          <w:jc w:val="center"/>
        </w:trPr>
        <w:tc>
          <w:tcPr>
            <w:tcW w:w="3384" w:type="dxa"/>
            <w:vAlign w:val="center"/>
          </w:tcPr>
          <w:p w14:paraId="77BFC17F" w14:textId="77777777" w:rsidR="00913F30" w:rsidRDefault="00000000">
            <w:r>
              <w:t>Belt speed</w:t>
            </w:r>
          </w:p>
        </w:tc>
        <w:tc>
          <w:tcPr>
            <w:tcW w:w="3671" w:type="dxa"/>
            <w:vAlign w:val="center"/>
          </w:tcPr>
          <w:p w14:paraId="126F26C4" w14:textId="77777777" w:rsidR="00913F30" w:rsidRDefault="00000000">
            <w:r>
              <w:t>{{belt_speed}}</w:t>
            </w:r>
          </w:p>
        </w:tc>
        <w:tc>
          <w:tcPr>
            <w:tcW w:w="1296" w:type="dxa"/>
            <w:vAlign w:val="center"/>
          </w:tcPr>
          <w:p w14:paraId="4D2EE9F8" w14:textId="77777777" w:rsidR="00913F30" w:rsidRDefault="00000000">
            <w:r>
              <w:t>V</w:t>
            </w:r>
          </w:p>
        </w:tc>
        <w:tc>
          <w:tcPr>
            <w:tcW w:w="1180" w:type="dxa"/>
            <w:vAlign w:val="center"/>
          </w:tcPr>
          <w:p w14:paraId="1BD2B4D9" w14:textId="77777777" w:rsidR="00913F30" w:rsidRDefault="00000000">
            <w:r>
              <w:t>m/s</w:t>
            </w:r>
          </w:p>
        </w:tc>
      </w:tr>
      <w:tr w:rsidR="00913F30" w14:paraId="36BBCFE3" w14:textId="77777777">
        <w:trPr>
          <w:jc w:val="center"/>
        </w:trPr>
        <w:tc>
          <w:tcPr>
            <w:tcW w:w="3384" w:type="dxa"/>
            <w:vAlign w:val="center"/>
          </w:tcPr>
          <w:p w14:paraId="68006824" w14:textId="77777777" w:rsidR="00913F30" w:rsidRDefault="00000000">
            <w:r>
              <w:t>Initial material velocity</w:t>
            </w:r>
          </w:p>
        </w:tc>
        <w:tc>
          <w:tcPr>
            <w:tcW w:w="3671" w:type="dxa"/>
            <w:vAlign w:val="center"/>
          </w:tcPr>
          <w:p w14:paraId="72A81081" w14:textId="77777777" w:rsidR="00913F30" w:rsidRDefault="00000000">
            <w:r>
              <w:t>{{initial_velocity}}</w:t>
            </w:r>
          </w:p>
        </w:tc>
        <w:tc>
          <w:tcPr>
            <w:tcW w:w="1296" w:type="dxa"/>
            <w:vAlign w:val="center"/>
          </w:tcPr>
          <w:p w14:paraId="348E267E" w14:textId="77777777" w:rsidR="00913F30" w:rsidRDefault="00000000">
            <w:r>
              <w:t>V0</w:t>
            </w:r>
          </w:p>
        </w:tc>
        <w:tc>
          <w:tcPr>
            <w:tcW w:w="1180" w:type="dxa"/>
            <w:vAlign w:val="center"/>
          </w:tcPr>
          <w:p w14:paraId="4C676C8A" w14:textId="77777777" w:rsidR="00913F30" w:rsidRDefault="00000000">
            <w:r>
              <w:t>m/s</w:t>
            </w:r>
          </w:p>
        </w:tc>
      </w:tr>
      <w:tr w:rsidR="00913F30" w14:paraId="50DCD81D" w14:textId="77777777">
        <w:trPr>
          <w:jc w:val="center"/>
        </w:trPr>
        <w:tc>
          <w:tcPr>
            <w:tcW w:w="3384" w:type="dxa"/>
            <w:vAlign w:val="center"/>
          </w:tcPr>
          <w:p w14:paraId="5E230491" w14:textId="77777777" w:rsidR="00913F30" w:rsidRDefault="00000000">
            <w:r>
              <w:t>Belt width</w:t>
            </w:r>
          </w:p>
        </w:tc>
        <w:tc>
          <w:tcPr>
            <w:tcW w:w="3671" w:type="dxa"/>
            <w:vAlign w:val="center"/>
          </w:tcPr>
          <w:p w14:paraId="007304FF" w14:textId="77777777" w:rsidR="00913F30" w:rsidRDefault="00000000">
            <w:r>
              <w:t>{{belt_width_mm}}</w:t>
            </w:r>
          </w:p>
        </w:tc>
        <w:tc>
          <w:tcPr>
            <w:tcW w:w="1296" w:type="dxa"/>
            <w:vAlign w:val="center"/>
          </w:tcPr>
          <w:p w14:paraId="579367B4" w14:textId="77777777" w:rsidR="00913F30" w:rsidRDefault="00000000">
            <w:r>
              <w:t>B</w:t>
            </w:r>
          </w:p>
        </w:tc>
        <w:tc>
          <w:tcPr>
            <w:tcW w:w="1180" w:type="dxa"/>
            <w:vAlign w:val="center"/>
          </w:tcPr>
          <w:p w14:paraId="4CFE3FA7" w14:textId="77777777" w:rsidR="00913F30" w:rsidRDefault="00000000">
            <w:r>
              <w:t>mm</w:t>
            </w:r>
          </w:p>
        </w:tc>
      </w:tr>
      <w:tr w:rsidR="00913F30" w14:paraId="03864BA2" w14:textId="77777777">
        <w:trPr>
          <w:jc w:val="center"/>
        </w:trPr>
        <w:tc>
          <w:tcPr>
            <w:tcW w:w="3384" w:type="dxa"/>
            <w:vAlign w:val="center"/>
          </w:tcPr>
          <w:p w14:paraId="435BA055" w14:textId="77777777" w:rsidR="00913F30" w:rsidRDefault="00000000">
            <w:r>
              <w:t>Belt width</w:t>
            </w:r>
          </w:p>
        </w:tc>
        <w:tc>
          <w:tcPr>
            <w:tcW w:w="3671" w:type="dxa"/>
            <w:vAlign w:val="center"/>
          </w:tcPr>
          <w:p w14:paraId="2D22C7E1" w14:textId="77777777" w:rsidR="00913F30" w:rsidRDefault="00000000">
            <w:r>
              <w:t>{{belt_width_m}}</w:t>
            </w:r>
          </w:p>
        </w:tc>
        <w:tc>
          <w:tcPr>
            <w:tcW w:w="1296" w:type="dxa"/>
            <w:vAlign w:val="center"/>
          </w:tcPr>
          <w:p w14:paraId="2A5AC4E7" w14:textId="77777777" w:rsidR="00913F30" w:rsidRDefault="00000000">
            <w:r>
              <w:t>B</w:t>
            </w:r>
          </w:p>
        </w:tc>
        <w:tc>
          <w:tcPr>
            <w:tcW w:w="1180" w:type="dxa"/>
            <w:vAlign w:val="center"/>
          </w:tcPr>
          <w:p w14:paraId="7740944D" w14:textId="77777777" w:rsidR="00913F30" w:rsidRDefault="00000000">
            <w:r>
              <w:t>m</w:t>
            </w:r>
          </w:p>
        </w:tc>
      </w:tr>
      <w:tr w:rsidR="00913F30" w14:paraId="3ABD5537" w14:textId="77777777">
        <w:trPr>
          <w:jc w:val="center"/>
        </w:trPr>
        <w:tc>
          <w:tcPr>
            <w:tcW w:w="3384" w:type="dxa"/>
            <w:vAlign w:val="center"/>
          </w:tcPr>
          <w:p w14:paraId="52102A7E" w14:textId="77777777" w:rsidR="00913F30" w:rsidRDefault="00000000">
            <w:r>
              <w:t>Trough angle</w:t>
            </w:r>
          </w:p>
        </w:tc>
        <w:tc>
          <w:tcPr>
            <w:tcW w:w="3671" w:type="dxa"/>
            <w:vAlign w:val="center"/>
          </w:tcPr>
          <w:p w14:paraId="513AF6CB" w14:textId="77777777" w:rsidR="00913F30" w:rsidRDefault="00000000">
            <w:r>
              <w:t>{{trough_angle}}</w:t>
            </w:r>
          </w:p>
        </w:tc>
        <w:tc>
          <w:tcPr>
            <w:tcW w:w="1296" w:type="dxa"/>
            <w:vAlign w:val="center"/>
          </w:tcPr>
          <w:p w14:paraId="5E1AAD79" w14:textId="77777777" w:rsidR="00913F30" w:rsidRDefault="00000000">
            <w:r>
              <w:t>lambda</w:t>
            </w:r>
          </w:p>
        </w:tc>
        <w:tc>
          <w:tcPr>
            <w:tcW w:w="1180" w:type="dxa"/>
            <w:vAlign w:val="center"/>
          </w:tcPr>
          <w:p w14:paraId="407DF218" w14:textId="77777777" w:rsidR="00913F30" w:rsidRDefault="00000000">
            <w:r>
              <w:t>degree</w:t>
            </w:r>
          </w:p>
        </w:tc>
      </w:tr>
      <w:tr w:rsidR="00913F30" w14:paraId="4FB00C8F" w14:textId="77777777">
        <w:trPr>
          <w:jc w:val="center"/>
        </w:trPr>
        <w:tc>
          <w:tcPr>
            <w:tcW w:w="3384" w:type="dxa"/>
            <w:vAlign w:val="center"/>
          </w:tcPr>
          <w:p w14:paraId="0C7AF84C" w14:textId="77777777" w:rsidR="00913F30" w:rsidRDefault="00000000">
            <w:r>
              <w:t>Surcharge angle</w:t>
            </w:r>
          </w:p>
        </w:tc>
        <w:tc>
          <w:tcPr>
            <w:tcW w:w="3671" w:type="dxa"/>
            <w:vAlign w:val="center"/>
          </w:tcPr>
          <w:p w14:paraId="649442DD" w14:textId="77777777" w:rsidR="00913F30" w:rsidRDefault="00000000">
            <w:r>
              <w:t>{{surcharge_angle}}</w:t>
            </w:r>
          </w:p>
        </w:tc>
        <w:tc>
          <w:tcPr>
            <w:tcW w:w="1296" w:type="dxa"/>
            <w:vAlign w:val="center"/>
          </w:tcPr>
          <w:p w14:paraId="26D60E86" w14:textId="77777777" w:rsidR="00913F30" w:rsidRDefault="00000000">
            <w:r>
              <w:t>beta</w:t>
            </w:r>
          </w:p>
        </w:tc>
        <w:tc>
          <w:tcPr>
            <w:tcW w:w="1180" w:type="dxa"/>
            <w:vAlign w:val="center"/>
          </w:tcPr>
          <w:p w14:paraId="7CF7F647" w14:textId="77777777" w:rsidR="00913F30" w:rsidRDefault="00000000">
            <w:r>
              <w:t>degree</w:t>
            </w:r>
          </w:p>
        </w:tc>
      </w:tr>
      <w:tr w:rsidR="00913F30" w14:paraId="5F69EBE3" w14:textId="77777777">
        <w:trPr>
          <w:jc w:val="center"/>
        </w:trPr>
        <w:tc>
          <w:tcPr>
            <w:tcW w:w="3384" w:type="dxa"/>
            <w:vAlign w:val="center"/>
          </w:tcPr>
          <w:p w14:paraId="2FDEB313" w14:textId="77777777" w:rsidR="00913F30" w:rsidRDefault="00000000">
            <w:r>
              <w:t>Cross-sectional area of load</w:t>
            </w:r>
          </w:p>
        </w:tc>
        <w:tc>
          <w:tcPr>
            <w:tcW w:w="3671" w:type="dxa"/>
            <w:vAlign w:val="center"/>
          </w:tcPr>
          <w:p w14:paraId="0D88B3AD" w14:textId="77777777" w:rsidR="00913F30" w:rsidRDefault="00000000">
            <w:r>
              <w:t>{{cross_sectional_area}}</w:t>
            </w:r>
          </w:p>
        </w:tc>
        <w:tc>
          <w:tcPr>
            <w:tcW w:w="1296" w:type="dxa"/>
            <w:vAlign w:val="center"/>
          </w:tcPr>
          <w:p w14:paraId="5061AA2C" w14:textId="77777777" w:rsidR="00913F30" w:rsidRDefault="00000000">
            <w:r>
              <w:t>A</w:t>
            </w:r>
          </w:p>
        </w:tc>
        <w:tc>
          <w:tcPr>
            <w:tcW w:w="1180" w:type="dxa"/>
            <w:vAlign w:val="center"/>
          </w:tcPr>
          <w:p w14:paraId="4DCA27E9" w14:textId="77777777" w:rsidR="00913F30" w:rsidRDefault="00000000">
            <w:r>
              <w:t>m2</w:t>
            </w:r>
          </w:p>
        </w:tc>
      </w:tr>
      <w:tr w:rsidR="00913F30" w14:paraId="1BAF9930" w14:textId="77777777">
        <w:trPr>
          <w:jc w:val="center"/>
        </w:trPr>
        <w:tc>
          <w:tcPr>
            <w:tcW w:w="3384" w:type="dxa"/>
            <w:vAlign w:val="center"/>
          </w:tcPr>
          <w:p w14:paraId="7D8B3FEC" w14:textId="77777777" w:rsidR="00913F30" w:rsidRDefault="00000000">
            <w:r>
              <w:t>Conveyor length</w:t>
            </w:r>
          </w:p>
        </w:tc>
        <w:tc>
          <w:tcPr>
            <w:tcW w:w="3671" w:type="dxa"/>
            <w:vAlign w:val="center"/>
          </w:tcPr>
          <w:p w14:paraId="6220467B" w14:textId="77777777" w:rsidR="00913F30" w:rsidRDefault="00000000">
            <w:r>
              <w:t>{{conveyor_length}}</w:t>
            </w:r>
          </w:p>
        </w:tc>
        <w:tc>
          <w:tcPr>
            <w:tcW w:w="1296" w:type="dxa"/>
            <w:vAlign w:val="center"/>
          </w:tcPr>
          <w:p w14:paraId="0B3CBF5E" w14:textId="77777777" w:rsidR="00913F30" w:rsidRDefault="00000000">
            <w:r>
              <w:t>L</w:t>
            </w:r>
          </w:p>
        </w:tc>
        <w:tc>
          <w:tcPr>
            <w:tcW w:w="1180" w:type="dxa"/>
            <w:vAlign w:val="center"/>
          </w:tcPr>
          <w:p w14:paraId="34863518" w14:textId="77777777" w:rsidR="00913F30" w:rsidRDefault="00000000">
            <w:r>
              <w:t>m</w:t>
            </w:r>
          </w:p>
        </w:tc>
      </w:tr>
      <w:tr w:rsidR="00913F30" w14:paraId="54783553" w14:textId="77777777">
        <w:trPr>
          <w:jc w:val="center"/>
        </w:trPr>
        <w:tc>
          <w:tcPr>
            <w:tcW w:w="3384" w:type="dxa"/>
            <w:vAlign w:val="center"/>
          </w:tcPr>
          <w:p w14:paraId="3A947425" w14:textId="77777777" w:rsidR="00913F30" w:rsidRDefault="00000000">
            <w:r>
              <w:t>Lift / elevation</w:t>
            </w:r>
          </w:p>
        </w:tc>
        <w:tc>
          <w:tcPr>
            <w:tcW w:w="3671" w:type="dxa"/>
            <w:vAlign w:val="center"/>
          </w:tcPr>
          <w:p w14:paraId="6C3881A3" w14:textId="77777777" w:rsidR="00913F30" w:rsidRDefault="00000000">
            <w:r>
              <w:t>{{lift_elevation}}</w:t>
            </w:r>
          </w:p>
        </w:tc>
        <w:tc>
          <w:tcPr>
            <w:tcW w:w="1296" w:type="dxa"/>
            <w:vAlign w:val="center"/>
          </w:tcPr>
          <w:p w14:paraId="4ED22E05" w14:textId="77777777" w:rsidR="00913F30" w:rsidRDefault="00000000">
            <w:r>
              <w:t>H</w:t>
            </w:r>
          </w:p>
        </w:tc>
        <w:tc>
          <w:tcPr>
            <w:tcW w:w="1180" w:type="dxa"/>
            <w:vAlign w:val="center"/>
          </w:tcPr>
          <w:p w14:paraId="703C4D8E" w14:textId="77777777" w:rsidR="00913F30" w:rsidRDefault="00000000">
            <w:r>
              <w:t>m</w:t>
            </w:r>
          </w:p>
        </w:tc>
      </w:tr>
      <w:tr w:rsidR="00913F30" w14:paraId="7BB3FA10" w14:textId="77777777">
        <w:trPr>
          <w:jc w:val="center"/>
        </w:trPr>
        <w:tc>
          <w:tcPr>
            <w:tcW w:w="3384" w:type="dxa"/>
            <w:vAlign w:val="center"/>
          </w:tcPr>
          <w:p w14:paraId="22A28AFE" w14:textId="77777777" w:rsidR="00913F30" w:rsidRDefault="00000000">
            <w:r>
              <w:t>Slope angle</w:t>
            </w:r>
          </w:p>
        </w:tc>
        <w:tc>
          <w:tcPr>
            <w:tcW w:w="3671" w:type="dxa"/>
            <w:vAlign w:val="center"/>
          </w:tcPr>
          <w:p w14:paraId="50BB03F2" w14:textId="77777777" w:rsidR="00913F30" w:rsidRDefault="00000000">
            <w:r>
              <w:t>{{slope_angle}}</w:t>
            </w:r>
          </w:p>
        </w:tc>
        <w:tc>
          <w:tcPr>
            <w:tcW w:w="1296" w:type="dxa"/>
            <w:vAlign w:val="center"/>
          </w:tcPr>
          <w:p w14:paraId="3193344E" w14:textId="77777777" w:rsidR="00913F30" w:rsidRDefault="00000000">
            <w:r>
              <w:t>delta</w:t>
            </w:r>
          </w:p>
        </w:tc>
        <w:tc>
          <w:tcPr>
            <w:tcW w:w="1180" w:type="dxa"/>
            <w:vAlign w:val="center"/>
          </w:tcPr>
          <w:p w14:paraId="774A628F" w14:textId="77777777" w:rsidR="00913F30" w:rsidRDefault="00000000">
            <w:r>
              <w:t>degree</w:t>
            </w:r>
          </w:p>
        </w:tc>
      </w:tr>
      <w:tr w:rsidR="00913F30" w14:paraId="695A2A58" w14:textId="77777777">
        <w:trPr>
          <w:jc w:val="center"/>
        </w:trPr>
        <w:tc>
          <w:tcPr>
            <w:tcW w:w="3384" w:type="dxa"/>
            <w:vAlign w:val="center"/>
          </w:tcPr>
          <w:p w14:paraId="428D2A3A" w14:textId="77777777" w:rsidR="00913F30" w:rsidRDefault="00000000">
            <w:r>
              <w:t>Slope factor</w:t>
            </w:r>
          </w:p>
        </w:tc>
        <w:tc>
          <w:tcPr>
            <w:tcW w:w="3671" w:type="dxa"/>
            <w:vAlign w:val="center"/>
          </w:tcPr>
          <w:p w14:paraId="3C99DAFF" w14:textId="77777777" w:rsidR="00913F30" w:rsidRDefault="00000000">
            <w:r>
              <w:t>{{slope_factor}}</w:t>
            </w:r>
          </w:p>
        </w:tc>
        <w:tc>
          <w:tcPr>
            <w:tcW w:w="1296" w:type="dxa"/>
            <w:vAlign w:val="center"/>
          </w:tcPr>
          <w:p w14:paraId="75734000" w14:textId="77777777" w:rsidR="00913F30" w:rsidRDefault="00000000">
            <w:r>
              <w:t>K</w:t>
            </w:r>
          </w:p>
        </w:tc>
        <w:tc>
          <w:tcPr>
            <w:tcW w:w="1180" w:type="dxa"/>
            <w:vAlign w:val="center"/>
          </w:tcPr>
          <w:p w14:paraId="616B3842" w14:textId="77777777" w:rsidR="00913F30" w:rsidRDefault="00000000">
            <w:r>
              <w:t>-</w:t>
            </w:r>
          </w:p>
        </w:tc>
      </w:tr>
      <w:tr w:rsidR="00913F30" w14:paraId="704EFF99" w14:textId="77777777">
        <w:trPr>
          <w:jc w:val="center"/>
        </w:trPr>
        <w:tc>
          <w:tcPr>
            <w:tcW w:w="3384" w:type="dxa"/>
            <w:vAlign w:val="center"/>
          </w:tcPr>
          <w:p w14:paraId="4317612A" w14:textId="77777777" w:rsidR="00913F30" w:rsidRDefault="00000000">
            <w:r>
              <w:t>Working time</w:t>
            </w:r>
          </w:p>
        </w:tc>
        <w:tc>
          <w:tcPr>
            <w:tcW w:w="3671" w:type="dxa"/>
            <w:vAlign w:val="center"/>
          </w:tcPr>
          <w:p w14:paraId="72F75103" w14:textId="77777777" w:rsidR="00913F30" w:rsidRDefault="00000000">
            <w:r>
              <w:t>{{working_time}}</w:t>
            </w:r>
          </w:p>
        </w:tc>
        <w:tc>
          <w:tcPr>
            <w:tcW w:w="1296" w:type="dxa"/>
            <w:vAlign w:val="center"/>
          </w:tcPr>
          <w:p w14:paraId="14EBC83E" w14:textId="77777777" w:rsidR="00913F30" w:rsidRDefault="00000000">
            <w:r>
              <w:t>t</w:t>
            </w:r>
          </w:p>
        </w:tc>
        <w:tc>
          <w:tcPr>
            <w:tcW w:w="1180" w:type="dxa"/>
            <w:vAlign w:val="center"/>
          </w:tcPr>
          <w:p w14:paraId="346DB895" w14:textId="77777777" w:rsidR="00913F30" w:rsidRDefault="00000000">
            <w:r>
              <w:t>hours</w:t>
            </w:r>
          </w:p>
        </w:tc>
      </w:tr>
      <w:tr w:rsidR="00913F30" w14:paraId="5ECEB4C1" w14:textId="77777777">
        <w:trPr>
          <w:jc w:val="center"/>
        </w:trPr>
        <w:tc>
          <w:tcPr>
            <w:tcW w:w="3384" w:type="dxa"/>
            <w:vAlign w:val="center"/>
          </w:tcPr>
          <w:p w14:paraId="21B077C3" w14:textId="77777777" w:rsidR="00913F30" w:rsidRDefault="00000000">
            <w:r>
              <w:t>Service factor</w:t>
            </w:r>
          </w:p>
        </w:tc>
        <w:tc>
          <w:tcPr>
            <w:tcW w:w="3671" w:type="dxa"/>
            <w:vAlign w:val="center"/>
          </w:tcPr>
          <w:p w14:paraId="09EF2BF7" w14:textId="77777777" w:rsidR="00913F30" w:rsidRDefault="00000000">
            <w:r>
              <w:t>{{service_factor}}</w:t>
            </w:r>
          </w:p>
        </w:tc>
        <w:tc>
          <w:tcPr>
            <w:tcW w:w="1296" w:type="dxa"/>
            <w:vAlign w:val="center"/>
          </w:tcPr>
          <w:p w14:paraId="37765815" w14:textId="77777777" w:rsidR="00913F30" w:rsidRDefault="00000000">
            <w:r>
              <w:t>SF</w:t>
            </w:r>
          </w:p>
        </w:tc>
        <w:tc>
          <w:tcPr>
            <w:tcW w:w="1180" w:type="dxa"/>
            <w:vAlign w:val="center"/>
          </w:tcPr>
          <w:p w14:paraId="521DDDB1" w14:textId="77777777" w:rsidR="00913F30" w:rsidRDefault="00000000">
            <w:r>
              <w:t>-</w:t>
            </w:r>
          </w:p>
        </w:tc>
      </w:tr>
      <w:tr w:rsidR="00913F30" w14:paraId="57477DD4" w14:textId="77777777">
        <w:trPr>
          <w:jc w:val="center"/>
        </w:trPr>
        <w:tc>
          <w:tcPr>
            <w:tcW w:w="3384" w:type="dxa"/>
            <w:vAlign w:val="center"/>
          </w:tcPr>
          <w:p w14:paraId="3AF927B5" w14:textId="77777777" w:rsidR="00913F30" w:rsidRDefault="00000000">
            <w:r>
              <w:t>Artificial friction coefficient</w:t>
            </w:r>
          </w:p>
        </w:tc>
        <w:tc>
          <w:tcPr>
            <w:tcW w:w="3671" w:type="dxa"/>
            <w:vAlign w:val="center"/>
          </w:tcPr>
          <w:p w14:paraId="03750B32" w14:textId="77777777" w:rsidR="00913F30" w:rsidRDefault="00000000">
            <w:r>
              <w:t>{{artificial_friction_coefficient}}</w:t>
            </w:r>
          </w:p>
        </w:tc>
        <w:tc>
          <w:tcPr>
            <w:tcW w:w="1296" w:type="dxa"/>
            <w:vAlign w:val="center"/>
          </w:tcPr>
          <w:p w14:paraId="3C3B38BC" w14:textId="77777777" w:rsidR="00913F30" w:rsidRDefault="00000000">
            <w:r>
              <w:t>f</w:t>
            </w:r>
          </w:p>
        </w:tc>
        <w:tc>
          <w:tcPr>
            <w:tcW w:w="1180" w:type="dxa"/>
            <w:vAlign w:val="center"/>
          </w:tcPr>
          <w:p w14:paraId="46FC4748" w14:textId="77777777" w:rsidR="00913F30" w:rsidRDefault="00000000">
            <w:r>
              <w:t>-</w:t>
            </w:r>
          </w:p>
        </w:tc>
      </w:tr>
      <w:tr w:rsidR="00913F30" w14:paraId="3DB12472" w14:textId="77777777">
        <w:trPr>
          <w:jc w:val="center"/>
        </w:trPr>
        <w:tc>
          <w:tcPr>
            <w:tcW w:w="3384" w:type="dxa"/>
            <w:vAlign w:val="center"/>
          </w:tcPr>
          <w:p w14:paraId="6CB324B3" w14:textId="77777777" w:rsidR="00913F30" w:rsidRDefault="00000000">
            <w:r>
              <w:t>Mass of carrying idlers</w:t>
            </w:r>
          </w:p>
        </w:tc>
        <w:tc>
          <w:tcPr>
            <w:tcW w:w="3671" w:type="dxa"/>
            <w:vAlign w:val="center"/>
          </w:tcPr>
          <w:p w14:paraId="2F93DC71" w14:textId="77777777" w:rsidR="00913F30" w:rsidRDefault="00000000">
            <w:r>
              <w:t>{{mass_carrying_idlers}}</w:t>
            </w:r>
          </w:p>
        </w:tc>
        <w:tc>
          <w:tcPr>
            <w:tcW w:w="1296" w:type="dxa"/>
            <w:vAlign w:val="center"/>
          </w:tcPr>
          <w:p w14:paraId="567CA6CD" w14:textId="77777777" w:rsidR="00913F30" w:rsidRDefault="00000000">
            <w:r>
              <w:t>m_c</w:t>
            </w:r>
          </w:p>
        </w:tc>
        <w:tc>
          <w:tcPr>
            <w:tcW w:w="1180" w:type="dxa"/>
            <w:vAlign w:val="center"/>
          </w:tcPr>
          <w:p w14:paraId="0717F8D1" w14:textId="77777777" w:rsidR="00913F30" w:rsidRDefault="00000000">
            <w:r>
              <w:t>kg/m</w:t>
            </w:r>
          </w:p>
        </w:tc>
      </w:tr>
      <w:tr w:rsidR="00913F30" w14:paraId="4480224F" w14:textId="77777777">
        <w:trPr>
          <w:jc w:val="center"/>
        </w:trPr>
        <w:tc>
          <w:tcPr>
            <w:tcW w:w="3384" w:type="dxa"/>
            <w:vAlign w:val="center"/>
          </w:tcPr>
          <w:p w14:paraId="4FCFFDEF" w14:textId="77777777" w:rsidR="00913F30" w:rsidRDefault="00000000">
            <w:r>
              <w:t>Mass of return idlers</w:t>
            </w:r>
          </w:p>
        </w:tc>
        <w:tc>
          <w:tcPr>
            <w:tcW w:w="3671" w:type="dxa"/>
            <w:vAlign w:val="center"/>
          </w:tcPr>
          <w:p w14:paraId="794D8F77" w14:textId="77777777" w:rsidR="00913F30" w:rsidRDefault="00000000">
            <w:r>
              <w:t>{{mass_return_idlers}}</w:t>
            </w:r>
          </w:p>
        </w:tc>
        <w:tc>
          <w:tcPr>
            <w:tcW w:w="1296" w:type="dxa"/>
            <w:vAlign w:val="center"/>
          </w:tcPr>
          <w:p w14:paraId="2F85B9AC" w14:textId="77777777" w:rsidR="00913F30" w:rsidRDefault="00000000">
            <w:r>
              <w:t>m_r</w:t>
            </w:r>
          </w:p>
        </w:tc>
        <w:tc>
          <w:tcPr>
            <w:tcW w:w="1180" w:type="dxa"/>
            <w:vAlign w:val="center"/>
          </w:tcPr>
          <w:p w14:paraId="3830D5A0" w14:textId="77777777" w:rsidR="00913F30" w:rsidRDefault="00000000">
            <w:r>
              <w:t>kg/m</w:t>
            </w:r>
          </w:p>
        </w:tc>
      </w:tr>
      <w:tr w:rsidR="00913F30" w14:paraId="3DCFC644" w14:textId="77777777">
        <w:trPr>
          <w:jc w:val="center"/>
        </w:trPr>
        <w:tc>
          <w:tcPr>
            <w:tcW w:w="3384" w:type="dxa"/>
            <w:vAlign w:val="center"/>
          </w:tcPr>
          <w:p w14:paraId="02B0F99C" w14:textId="77777777" w:rsidR="00913F30" w:rsidRDefault="00000000">
            <w:r>
              <w:t>Mass of belt</w:t>
            </w:r>
          </w:p>
        </w:tc>
        <w:tc>
          <w:tcPr>
            <w:tcW w:w="3671" w:type="dxa"/>
            <w:vAlign w:val="center"/>
          </w:tcPr>
          <w:p w14:paraId="5A647F08" w14:textId="77777777" w:rsidR="00913F30" w:rsidRDefault="00000000">
            <w:r>
              <w:t>{{mass_belt}}</w:t>
            </w:r>
          </w:p>
        </w:tc>
        <w:tc>
          <w:tcPr>
            <w:tcW w:w="1296" w:type="dxa"/>
            <w:vAlign w:val="center"/>
          </w:tcPr>
          <w:p w14:paraId="5C6A39F0" w14:textId="77777777" w:rsidR="00913F30" w:rsidRDefault="00000000">
            <w:r>
              <w:t>m_B</w:t>
            </w:r>
          </w:p>
        </w:tc>
        <w:tc>
          <w:tcPr>
            <w:tcW w:w="1180" w:type="dxa"/>
            <w:vAlign w:val="center"/>
          </w:tcPr>
          <w:p w14:paraId="723D8978" w14:textId="77777777" w:rsidR="00913F30" w:rsidRDefault="00000000">
            <w:r>
              <w:t>kg/m</w:t>
            </w:r>
          </w:p>
        </w:tc>
      </w:tr>
      <w:tr w:rsidR="00913F30" w14:paraId="24185609" w14:textId="77777777">
        <w:trPr>
          <w:jc w:val="center"/>
        </w:trPr>
        <w:tc>
          <w:tcPr>
            <w:tcW w:w="3384" w:type="dxa"/>
            <w:vAlign w:val="center"/>
          </w:tcPr>
          <w:p w14:paraId="66F5FA57" w14:textId="77777777" w:rsidR="00913F30" w:rsidRDefault="00000000">
            <w:r>
              <w:t>Coefficient of friction: material and belt</w:t>
            </w:r>
          </w:p>
        </w:tc>
        <w:tc>
          <w:tcPr>
            <w:tcW w:w="3671" w:type="dxa"/>
            <w:vAlign w:val="center"/>
          </w:tcPr>
          <w:p w14:paraId="0591BB11" w14:textId="77777777" w:rsidR="00913F30" w:rsidRDefault="00000000">
            <w:r>
              <w:t>{{friction_material_belt}}</w:t>
            </w:r>
          </w:p>
        </w:tc>
        <w:tc>
          <w:tcPr>
            <w:tcW w:w="1296" w:type="dxa"/>
            <w:vAlign w:val="center"/>
          </w:tcPr>
          <w:p w14:paraId="42C23E63" w14:textId="77777777" w:rsidR="00913F30" w:rsidRDefault="00000000">
            <w:r>
              <w:t>mu_1</w:t>
            </w:r>
          </w:p>
        </w:tc>
        <w:tc>
          <w:tcPr>
            <w:tcW w:w="1180" w:type="dxa"/>
            <w:vAlign w:val="center"/>
          </w:tcPr>
          <w:p w14:paraId="30E0332F" w14:textId="77777777" w:rsidR="00913F30" w:rsidRDefault="00000000">
            <w:r>
              <w:t>-</w:t>
            </w:r>
          </w:p>
        </w:tc>
      </w:tr>
      <w:tr w:rsidR="00913F30" w14:paraId="659F7AF5" w14:textId="77777777">
        <w:trPr>
          <w:jc w:val="center"/>
        </w:trPr>
        <w:tc>
          <w:tcPr>
            <w:tcW w:w="3384" w:type="dxa"/>
            <w:vAlign w:val="center"/>
          </w:tcPr>
          <w:p w14:paraId="54A96771" w14:textId="77777777" w:rsidR="00913F30" w:rsidRDefault="00000000">
            <w:r>
              <w:t>Coefficient of friction: material and skirt</w:t>
            </w:r>
          </w:p>
        </w:tc>
        <w:tc>
          <w:tcPr>
            <w:tcW w:w="3671" w:type="dxa"/>
            <w:vAlign w:val="center"/>
          </w:tcPr>
          <w:p w14:paraId="01F24188" w14:textId="77777777" w:rsidR="00913F30" w:rsidRDefault="00000000">
            <w:r>
              <w:t>{{friction_material_skirt}}</w:t>
            </w:r>
          </w:p>
        </w:tc>
        <w:tc>
          <w:tcPr>
            <w:tcW w:w="1296" w:type="dxa"/>
            <w:vAlign w:val="center"/>
          </w:tcPr>
          <w:p w14:paraId="45C8ABF6" w14:textId="77777777" w:rsidR="00913F30" w:rsidRDefault="00000000">
            <w:r>
              <w:t>mu_2</w:t>
            </w:r>
          </w:p>
        </w:tc>
        <w:tc>
          <w:tcPr>
            <w:tcW w:w="1180" w:type="dxa"/>
            <w:vAlign w:val="center"/>
          </w:tcPr>
          <w:p w14:paraId="3E79E6FE" w14:textId="77777777" w:rsidR="00913F30" w:rsidRDefault="00000000">
            <w:r>
              <w:t>-</w:t>
            </w:r>
          </w:p>
        </w:tc>
      </w:tr>
      <w:tr w:rsidR="00913F30" w14:paraId="4E17624C" w14:textId="77777777">
        <w:trPr>
          <w:jc w:val="center"/>
        </w:trPr>
        <w:tc>
          <w:tcPr>
            <w:tcW w:w="3384" w:type="dxa"/>
            <w:vAlign w:val="center"/>
          </w:tcPr>
          <w:p w14:paraId="323CFD4B" w14:textId="77777777" w:rsidR="00913F30" w:rsidRDefault="00000000">
            <w:r>
              <w:t>Skirt width</w:t>
            </w:r>
          </w:p>
        </w:tc>
        <w:tc>
          <w:tcPr>
            <w:tcW w:w="3671" w:type="dxa"/>
            <w:vAlign w:val="center"/>
          </w:tcPr>
          <w:p w14:paraId="68CDFC7D" w14:textId="77777777" w:rsidR="00913F30" w:rsidRDefault="00000000">
            <w:r>
              <w:t>{{skirt_width}}</w:t>
            </w:r>
          </w:p>
        </w:tc>
        <w:tc>
          <w:tcPr>
            <w:tcW w:w="1296" w:type="dxa"/>
            <w:vAlign w:val="center"/>
          </w:tcPr>
          <w:p w14:paraId="415C23DF" w14:textId="77777777" w:rsidR="00913F30" w:rsidRDefault="00000000">
            <w:r>
              <w:t>b_1</w:t>
            </w:r>
          </w:p>
        </w:tc>
        <w:tc>
          <w:tcPr>
            <w:tcW w:w="1180" w:type="dxa"/>
            <w:vAlign w:val="center"/>
          </w:tcPr>
          <w:p w14:paraId="06D90166" w14:textId="77777777" w:rsidR="00913F30" w:rsidRDefault="00000000">
            <w:r>
              <w:t>m</w:t>
            </w:r>
          </w:p>
        </w:tc>
      </w:tr>
      <w:tr w:rsidR="00913F30" w14:paraId="24731FBF" w14:textId="77777777">
        <w:trPr>
          <w:jc w:val="center"/>
        </w:trPr>
        <w:tc>
          <w:tcPr>
            <w:tcW w:w="3384" w:type="dxa"/>
            <w:vAlign w:val="center"/>
          </w:tcPr>
          <w:p w14:paraId="7222D8F2" w14:textId="77777777" w:rsidR="00913F30" w:rsidRDefault="00000000">
            <w:r>
              <w:t>Skirt length</w:t>
            </w:r>
          </w:p>
        </w:tc>
        <w:tc>
          <w:tcPr>
            <w:tcW w:w="3671" w:type="dxa"/>
            <w:vAlign w:val="center"/>
          </w:tcPr>
          <w:p w14:paraId="3DE9A5DD" w14:textId="77777777" w:rsidR="00913F30" w:rsidRDefault="00000000">
            <w:r>
              <w:t>{{skirt_length}}</w:t>
            </w:r>
          </w:p>
        </w:tc>
        <w:tc>
          <w:tcPr>
            <w:tcW w:w="1296" w:type="dxa"/>
            <w:vAlign w:val="center"/>
          </w:tcPr>
          <w:p w14:paraId="478CE321" w14:textId="77777777" w:rsidR="00913F30" w:rsidRDefault="00000000">
            <w:r>
              <w:t>l_sk</w:t>
            </w:r>
          </w:p>
        </w:tc>
        <w:tc>
          <w:tcPr>
            <w:tcW w:w="1180" w:type="dxa"/>
            <w:vAlign w:val="center"/>
          </w:tcPr>
          <w:p w14:paraId="02F24CA6" w14:textId="77777777" w:rsidR="00913F30" w:rsidRDefault="00000000">
            <w:r>
              <w:t>m</w:t>
            </w:r>
          </w:p>
        </w:tc>
      </w:tr>
      <w:tr w:rsidR="00913F30" w14:paraId="409B2537" w14:textId="77777777">
        <w:trPr>
          <w:jc w:val="center"/>
        </w:trPr>
        <w:tc>
          <w:tcPr>
            <w:tcW w:w="3384" w:type="dxa"/>
            <w:vAlign w:val="center"/>
          </w:tcPr>
          <w:p w14:paraId="6F95B901" w14:textId="77777777" w:rsidR="00913F30" w:rsidRDefault="00000000">
            <w:r>
              <w:t>Belt thickness</w:t>
            </w:r>
          </w:p>
        </w:tc>
        <w:tc>
          <w:tcPr>
            <w:tcW w:w="3671" w:type="dxa"/>
            <w:vAlign w:val="center"/>
          </w:tcPr>
          <w:p w14:paraId="5DE74B4E" w14:textId="77777777" w:rsidR="00913F30" w:rsidRDefault="00000000">
            <w:r>
              <w:t>{{belt_thickness}}</w:t>
            </w:r>
          </w:p>
        </w:tc>
        <w:tc>
          <w:tcPr>
            <w:tcW w:w="1296" w:type="dxa"/>
            <w:vAlign w:val="center"/>
          </w:tcPr>
          <w:p w14:paraId="0D40D791" w14:textId="77777777" w:rsidR="00913F30" w:rsidRDefault="00000000">
            <w:r>
              <w:t>t_b</w:t>
            </w:r>
          </w:p>
        </w:tc>
        <w:tc>
          <w:tcPr>
            <w:tcW w:w="1180" w:type="dxa"/>
            <w:vAlign w:val="center"/>
          </w:tcPr>
          <w:p w14:paraId="0B9A7C31" w14:textId="77777777" w:rsidR="00913F30" w:rsidRDefault="00000000">
            <w:r>
              <w:t>m</w:t>
            </w:r>
          </w:p>
        </w:tc>
      </w:tr>
      <w:tr w:rsidR="00913F30" w14:paraId="059D0214" w14:textId="77777777">
        <w:trPr>
          <w:jc w:val="center"/>
        </w:trPr>
        <w:tc>
          <w:tcPr>
            <w:tcW w:w="3384" w:type="dxa"/>
            <w:vAlign w:val="center"/>
          </w:tcPr>
          <w:p w14:paraId="1AEF786A" w14:textId="77777777" w:rsidR="00913F30" w:rsidRDefault="00000000">
            <w:r>
              <w:t>Pulley diameter</w:t>
            </w:r>
          </w:p>
        </w:tc>
        <w:tc>
          <w:tcPr>
            <w:tcW w:w="3671" w:type="dxa"/>
            <w:vAlign w:val="center"/>
          </w:tcPr>
          <w:p w14:paraId="6FEB2E48" w14:textId="77777777" w:rsidR="00913F30" w:rsidRDefault="00000000">
            <w:r>
              <w:t>{{pulley_diameter}}</w:t>
            </w:r>
          </w:p>
        </w:tc>
        <w:tc>
          <w:tcPr>
            <w:tcW w:w="1296" w:type="dxa"/>
            <w:vAlign w:val="center"/>
          </w:tcPr>
          <w:p w14:paraId="2C5B6DB4" w14:textId="77777777" w:rsidR="00913F30" w:rsidRDefault="00000000">
            <w:r>
              <w:t>D</w:t>
            </w:r>
          </w:p>
        </w:tc>
        <w:tc>
          <w:tcPr>
            <w:tcW w:w="1180" w:type="dxa"/>
            <w:vAlign w:val="center"/>
          </w:tcPr>
          <w:p w14:paraId="4A8C5B72" w14:textId="77777777" w:rsidR="00913F30" w:rsidRDefault="00000000">
            <w:r>
              <w:t>m</w:t>
            </w:r>
          </w:p>
        </w:tc>
      </w:tr>
      <w:tr w:rsidR="00913F30" w14:paraId="17F86769" w14:textId="77777777">
        <w:trPr>
          <w:jc w:val="center"/>
        </w:trPr>
        <w:tc>
          <w:tcPr>
            <w:tcW w:w="3384" w:type="dxa"/>
            <w:vAlign w:val="center"/>
          </w:tcPr>
          <w:p w14:paraId="73656EB0" w14:textId="77777777" w:rsidR="00913F30" w:rsidRDefault="00000000">
            <w:r>
              <w:t>Shaft diameter at bearing</w:t>
            </w:r>
          </w:p>
        </w:tc>
        <w:tc>
          <w:tcPr>
            <w:tcW w:w="3671" w:type="dxa"/>
            <w:vAlign w:val="center"/>
          </w:tcPr>
          <w:p w14:paraId="15544356" w14:textId="77777777" w:rsidR="00913F30" w:rsidRDefault="00000000">
            <w:r>
              <w:t>{{shaft_diameter_at_bearing}}</w:t>
            </w:r>
          </w:p>
        </w:tc>
        <w:tc>
          <w:tcPr>
            <w:tcW w:w="1296" w:type="dxa"/>
            <w:vAlign w:val="center"/>
          </w:tcPr>
          <w:p w14:paraId="5CA7F536" w14:textId="77777777" w:rsidR="00913F30" w:rsidRDefault="00000000">
            <w:r>
              <w:t>d</w:t>
            </w:r>
          </w:p>
        </w:tc>
        <w:tc>
          <w:tcPr>
            <w:tcW w:w="1180" w:type="dxa"/>
            <w:vAlign w:val="center"/>
          </w:tcPr>
          <w:p w14:paraId="3276F096" w14:textId="77777777" w:rsidR="00913F30" w:rsidRDefault="00000000">
            <w:r>
              <w:t>m</w:t>
            </w:r>
          </w:p>
        </w:tc>
      </w:tr>
      <w:tr w:rsidR="00913F30" w14:paraId="6C3201CF" w14:textId="77777777">
        <w:trPr>
          <w:jc w:val="center"/>
        </w:trPr>
        <w:tc>
          <w:tcPr>
            <w:tcW w:w="3384" w:type="dxa"/>
            <w:vAlign w:val="center"/>
          </w:tcPr>
          <w:p w14:paraId="2FA3F479" w14:textId="77777777" w:rsidR="00913F30" w:rsidRDefault="00000000">
            <w:r>
              <w:t>Vector sum of pulley tensions</w:t>
            </w:r>
          </w:p>
        </w:tc>
        <w:tc>
          <w:tcPr>
            <w:tcW w:w="3671" w:type="dxa"/>
            <w:vAlign w:val="center"/>
          </w:tcPr>
          <w:p w14:paraId="3FE68AD1" w14:textId="77777777" w:rsidR="00913F30" w:rsidRDefault="00000000">
            <w:r>
              <w:t>{{vector_sum_tensions}}</w:t>
            </w:r>
          </w:p>
        </w:tc>
        <w:tc>
          <w:tcPr>
            <w:tcW w:w="1296" w:type="dxa"/>
            <w:vAlign w:val="center"/>
          </w:tcPr>
          <w:p w14:paraId="0A684AFF" w14:textId="77777777" w:rsidR="00913F30" w:rsidRDefault="00000000">
            <w:r>
              <w:t>R_v</w:t>
            </w:r>
          </w:p>
        </w:tc>
        <w:tc>
          <w:tcPr>
            <w:tcW w:w="1180" w:type="dxa"/>
            <w:vAlign w:val="center"/>
          </w:tcPr>
          <w:p w14:paraId="5E11CEA9" w14:textId="77777777" w:rsidR="00913F30" w:rsidRDefault="00000000">
            <w:r>
              <w:t>N</w:t>
            </w:r>
          </w:p>
        </w:tc>
      </w:tr>
      <w:tr w:rsidR="00913F30" w14:paraId="54865C88" w14:textId="77777777">
        <w:trPr>
          <w:jc w:val="center"/>
        </w:trPr>
        <w:tc>
          <w:tcPr>
            <w:tcW w:w="3384" w:type="dxa"/>
            <w:vAlign w:val="center"/>
          </w:tcPr>
          <w:p w14:paraId="557C48ED" w14:textId="77777777" w:rsidR="00913F30" w:rsidRDefault="00000000">
            <w:r>
              <w:t>Average belt tension</w:t>
            </w:r>
          </w:p>
        </w:tc>
        <w:tc>
          <w:tcPr>
            <w:tcW w:w="3671" w:type="dxa"/>
            <w:vAlign w:val="center"/>
          </w:tcPr>
          <w:p w14:paraId="1C068723" w14:textId="77777777" w:rsidR="00913F30" w:rsidRDefault="00000000">
            <w:r>
              <w:t>{{average_belt_tension}}</w:t>
            </w:r>
          </w:p>
        </w:tc>
        <w:tc>
          <w:tcPr>
            <w:tcW w:w="1296" w:type="dxa"/>
            <w:vAlign w:val="center"/>
          </w:tcPr>
          <w:p w14:paraId="417B17CA" w14:textId="77777777" w:rsidR="00913F30" w:rsidRDefault="00000000">
            <w:r>
              <w:t>T_av</w:t>
            </w:r>
          </w:p>
        </w:tc>
        <w:tc>
          <w:tcPr>
            <w:tcW w:w="1180" w:type="dxa"/>
            <w:vAlign w:val="center"/>
          </w:tcPr>
          <w:p w14:paraId="2A4C8490" w14:textId="77777777" w:rsidR="00913F30" w:rsidRDefault="00000000">
            <w:r>
              <w:t>N/m</w:t>
            </w:r>
          </w:p>
        </w:tc>
      </w:tr>
      <w:tr w:rsidR="00913F30" w14:paraId="3565DD21" w14:textId="77777777">
        <w:trPr>
          <w:jc w:val="center"/>
        </w:trPr>
        <w:tc>
          <w:tcPr>
            <w:tcW w:w="3384" w:type="dxa"/>
            <w:vAlign w:val="center"/>
          </w:tcPr>
          <w:p w14:paraId="4198AD8A" w14:textId="77777777" w:rsidR="00913F30" w:rsidRDefault="00000000">
            <w:r>
              <w:t>Trough factor</w:t>
            </w:r>
          </w:p>
        </w:tc>
        <w:tc>
          <w:tcPr>
            <w:tcW w:w="3671" w:type="dxa"/>
            <w:vAlign w:val="center"/>
          </w:tcPr>
          <w:p w14:paraId="194662B3" w14:textId="77777777" w:rsidR="00913F30" w:rsidRDefault="00000000">
            <w:r>
              <w:t>{{trough_factor}}</w:t>
            </w:r>
          </w:p>
        </w:tc>
        <w:tc>
          <w:tcPr>
            <w:tcW w:w="1296" w:type="dxa"/>
            <w:vAlign w:val="center"/>
          </w:tcPr>
          <w:p w14:paraId="3C451F28" w14:textId="77777777" w:rsidR="00913F30" w:rsidRDefault="00000000">
            <w:r>
              <w:t>C_i</w:t>
            </w:r>
          </w:p>
        </w:tc>
        <w:tc>
          <w:tcPr>
            <w:tcW w:w="1180" w:type="dxa"/>
            <w:vAlign w:val="center"/>
          </w:tcPr>
          <w:p w14:paraId="42C908DD" w14:textId="77777777" w:rsidR="00913F30" w:rsidRDefault="00000000">
            <w:r>
              <w:t>-</w:t>
            </w:r>
          </w:p>
        </w:tc>
      </w:tr>
      <w:tr w:rsidR="00913F30" w14:paraId="43097E5F" w14:textId="77777777">
        <w:trPr>
          <w:jc w:val="center"/>
        </w:trPr>
        <w:tc>
          <w:tcPr>
            <w:tcW w:w="3384" w:type="dxa"/>
            <w:vAlign w:val="center"/>
          </w:tcPr>
          <w:p w14:paraId="1FE10279" w14:textId="77777777" w:rsidR="00913F30" w:rsidRDefault="00000000">
            <w:r>
              <w:t>Friction between idler and belt</w:t>
            </w:r>
          </w:p>
        </w:tc>
        <w:tc>
          <w:tcPr>
            <w:tcW w:w="3671" w:type="dxa"/>
            <w:vAlign w:val="center"/>
          </w:tcPr>
          <w:p w14:paraId="16289A60" w14:textId="77777777" w:rsidR="00913F30" w:rsidRDefault="00000000">
            <w:r>
              <w:t>{{friction_idler_belt}}</w:t>
            </w:r>
          </w:p>
        </w:tc>
        <w:tc>
          <w:tcPr>
            <w:tcW w:w="1296" w:type="dxa"/>
            <w:vAlign w:val="center"/>
          </w:tcPr>
          <w:p w14:paraId="2EB7141E" w14:textId="77777777" w:rsidR="00913F30" w:rsidRDefault="00000000">
            <w:r>
              <w:t>mu_0</w:t>
            </w:r>
          </w:p>
        </w:tc>
        <w:tc>
          <w:tcPr>
            <w:tcW w:w="1180" w:type="dxa"/>
            <w:vAlign w:val="center"/>
          </w:tcPr>
          <w:p w14:paraId="408B8210" w14:textId="77777777" w:rsidR="00913F30" w:rsidRDefault="00000000">
            <w:r>
              <w:t>-</w:t>
            </w:r>
          </w:p>
        </w:tc>
      </w:tr>
      <w:tr w:rsidR="00913F30" w14:paraId="4A24AFDE" w14:textId="77777777">
        <w:trPr>
          <w:jc w:val="center"/>
        </w:trPr>
        <w:tc>
          <w:tcPr>
            <w:tcW w:w="3384" w:type="dxa"/>
            <w:vAlign w:val="center"/>
          </w:tcPr>
          <w:p w14:paraId="5E41E531" w14:textId="77777777" w:rsidR="00913F30" w:rsidRDefault="00000000">
            <w:r>
              <w:t>Length with tilted idlers</w:t>
            </w:r>
          </w:p>
        </w:tc>
        <w:tc>
          <w:tcPr>
            <w:tcW w:w="3671" w:type="dxa"/>
            <w:vAlign w:val="center"/>
          </w:tcPr>
          <w:p w14:paraId="21026B1C" w14:textId="77777777" w:rsidR="00913F30" w:rsidRDefault="00000000">
            <w:r>
              <w:t>{{length_tilted_idlers}}</w:t>
            </w:r>
          </w:p>
        </w:tc>
        <w:tc>
          <w:tcPr>
            <w:tcW w:w="1296" w:type="dxa"/>
            <w:vAlign w:val="center"/>
          </w:tcPr>
          <w:p w14:paraId="74D3D0A2" w14:textId="77777777" w:rsidR="00913F30" w:rsidRDefault="00000000">
            <w:r>
              <w:t>L_i</w:t>
            </w:r>
          </w:p>
        </w:tc>
        <w:tc>
          <w:tcPr>
            <w:tcW w:w="1180" w:type="dxa"/>
            <w:vAlign w:val="center"/>
          </w:tcPr>
          <w:p w14:paraId="7CF7D148" w14:textId="77777777" w:rsidR="00913F30" w:rsidRDefault="00000000">
            <w:r>
              <w:t>m</w:t>
            </w:r>
          </w:p>
        </w:tc>
      </w:tr>
      <w:tr w:rsidR="00913F30" w14:paraId="0FC4CDB0" w14:textId="77777777">
        <w:trPr>
          <w:jc w:val="center"/>
        </w:trPr>
        <w:tc>
          <w:tcPr>
            <w:tcW w:w="3384" w:type="dxa"/>
            <w:vAlign w:val="center"/>
          </w:tcPr>
          <w:p w14:paraId="7C7BA319" w14:textId="77777777" w:rsidR="00913F30" w:rsidRDefault="00000000">
            <w:r>
              <w:t>Idler tilt angle</w:t>
            </w:r>
          </w:p>
        </w:tc>
        <w:tc>
          <w:tcPr>
            <w:tcW w:w="3671" w:type="dxa"/>
            <w:vAlign w:val="center"/>
          </w:tcPr>
          <w:p w14:paraId="2E2CF2EA" w14:textId="77777777" w:rsidR="00913F30" w:rsidRDefault="00000000">
            <w:r>
              <w:t>{{idler_tilt_angle}}</w:t>
            </w:r>
          </w:p>
        </w:tc>
        <w:tc>
          <w:tcPr>
            <w:tcW w:w="1296" w:type="dxa"/>
            <w:vAlign w:val="center"/>
          </w:tcPr>
          <w:p w14:paraId="0D6FC62A" w14:textId="77777777" w:rsidR="00913F30" w:rsidRDefault="00000000">
            <w:r>
              <w:t>i</w:t>
            </w:r>
          </w:p>
        </w:tc>
        <w:tc>
          <w:tcPr>
            <w:tcW w:w="1180" w:type="dxa"/>
            <w:vAlign w:val="center"/>
          </w:tcPr>
          <w:p w14:paraId="1411F3DB" w14:textId="77777777" w:rsidR="00913F30" w:rsidRDefault="00000000">
            <w:r>
              <w:t>degree</w:t>
            </w:r>
          </w:p>
        </w:tc>
      </w:tr>
      <w:tr w:rsidR="00913F30" w14:paraId="2C4B3548" w14:textId="77777777">
        <w:trPr>
          <w:jc w:val="center"/>
        </w:trPr>
        <w:tc>
          <w:tcPr>
            <w:tcW w:w="3384" w:type="dxa"/>
            <w:vAlign w:val="center"/>
          </w:tcPr>
          <w:p w14:paraId="0C13841A" w14:textId="77777777" w:rsidR="00913F30" w:rsidRDefault="00000000">
            <w:r>
              <w:t>Cleaner pressure</w:t>
            </w:r>
          </w:p>
        </w:tc>
        <w:tc>
          <w:tcPr>
            <w:tcW w:w="3671" w:type="dxa"/>
            <w:vAlign w:val="center"/>
          </w:tcPr>
          <w:p w14:paraId="63BF7E88" w14:textId="77777777" w:rsidR="00913F30" w:rsidRDefault="00000000">
            <w:r>
              <w:t>{{cleaner_pressure}}</w:t>
            </w:r>
          </w:p>
        </w:tc>
        <w:tc>
          <w:tcPr>
            <w:tcW w:w="1296" w:type="dxa"/>
            <w:vAlign w:val="center"/>
          </w:tcPr>
          <w:p w14:paraId="4466243D" w14:textId="77777777" w:rsidR="00913F30" w:rsidRDefault="00000000">
            <w:r>
              <w:t>p</w:t>
            </w:r>
          </w:p>
        </w:tc>
        <w:tc>
          <w:tcPr>
            <w:tcW w:w="1180" w:type="dxa"/>
            <w:vAlign w:val="center"/>
          </w:tcPr>
          <w:p w14:paraId="1D89032A" w14:textId="77777777" w:rsidR="00913F30" w:rsidRDefault="00000000">
            <w:r>
              <w:t>N/m2</w:t>
            </w:r>
          </w:p>
        </w:tc>
      </w:tr>
      <w:tr w:rsidR="00913F30" w14:paraId="14C92BAB" w14:textId="77777777">
        <w:trPr>
          <w:jc w:val="center"/>
        </w:trPr>
        <w:tc>
          <w:tcPr>
            <w:tcW w:w="3384" w:type="dxa"/>
            <w:vAlign w:val="center"/>
          </w:tcPr>
          <w:p w14:paraId="5C47C885" w14:textId="77777777" w:rsidR="00913F30" w:rsidRDefault="00000000">
            <w:r>
              <w:t>Coefficient of friction: belt and cleaner</w:t>
            </w:r>
          </w:p>
        </w:tc>
        <w:tc>
          <w:tcPr>
            <w:tcW w:w="3671" w:type="dxa"/>
            <w:vAlign w:val="center"/>
          </w:tcPr>
          <w:p w14:paraId="48E48D74" w14:textId="77777777" w:rsidR="00913F30" w:rsidRDefault="00000000">
            <w:r>
              <w:t>{{friction_belt_cleaner}}</w:t>
            </w:r>
          </w:p>
        </w:tc>
        <w:tc>
          <w:tcPr>
            <w:tcW w:w="1296" w:type="dxa"/>
            <w:vAlign w:val="center"/>
          </w:tcPr>
          <w:p w14:paraId="03136DA4" w14:textId="77777777" w:rsidR="00913F30" w:rsidRDefault="00000000">
            <w:r>
              <w:t>mu_3</w:t>
            </w:r>
          </w:p>
        </w:tc>
        <w:tc>
          <w:tcPr>
            <w:tcW w:w="1180" w:type="dxa"/>
            <w:vAlign w:val="center"/>
          </w:tcPr>
          <w:p w14:paraId="1B61DF88" w14:textId="77777777" w:rsidR="00913F30" w:rsidRDefault="00000000">
            <w:r>
              <w:t>-</w:t>
            </w:r>
          </w:p>
        </w:tc>
      </w:tr>
      <w:tr w:rsidR="00913F30" w14:paraId="03044ED1" w14:textId="77777777">
        <w:trPr>
          <w:jc w:val="center"/>
        </w:trPr>
        <w:tc>
          <w:tcPr>
            <w:tcW w:w="3384" w:type="dxa"/>
            <w:vAlign w:val="center"/>
          </w:tcPr>
          <w:p w14:paraId="049CFFA3" w14:textId="77777777" w:rsidR="00913F30" w:rsidRDefault="00000000">
            <w:r>
              <w:t>Scraping factor</w:t>
            </w:r>
          </w:p>
        </w:tc>
        <w:tc>
          <w:tcPr>
            <w:tcW w:w="3671" w:type="dxa"/>
            <w:vAlign w:val="center"/>
          </w:tcPr>
          <w:p w14:paraId="1607D2C1" w14:textId="77777777" w:rsidR="00913F30" w:rsidRDefault="00000000">
            <w:r>
              <w:t>{{scraping_factor}}</w:t>
            </w:r>
          </w:p>
        </w:tc>
        <w:tc>
          <w:tcPr>
            <w:tcW w:w="1296" w:type="dxa"/>
            <w:vAlign w:val="center"/>
          </w:tcPr>
          <w:p w14:paraId="452CF4FA" w14:textId="77777777" w:rsidR="00913F30" w:rsidRDefault="00000000">
            <w:r>
              <w:t>K_s</w:t>
            </w:r>
          </w:p>
        </w:tc>
        <w:tc>
          <w:tcPr>
            <w:tcW w:w="1180" w:type="dxa"/>
            <w:vAlign w:val="center"/>
          </w:tcPr>
          <w:p w14:paraId="68BF03DE" w14:textId="77777777" w:rsidR="00913F30" w:rsidRDefault="00000000">
            <w:r>
              <w:t>N/m</w:t>
            </w:r>
          </w:p>
        </w:tc>
      </w:tr>
      <w:tr w:rsidR="00913F30" w14:paraId="2CF4988A" w14:textId="77777777">
        <w:trPr>
          <w:jc w:val="center"/>
        </w:trPr>
        <w:tc>
          <w:tcPr>
            <w:tcW w:w="3384" w:type="dxa"/>
            <w:vAlign w:val="center"/>
          </w:tcPr>
          <w:p w14:paraId="5750625E" w14:textId="77777777" w:rsidR="00913F30" w:rsidRDefault="00000000">
            <w:r>
              <w:t>Drive efficiency</w:t>
            </w:r>
          </w:p>
        </w:tc>
        <w:tc>
          <w:tcPr>
            <w:tcW w:w="3671" w:type="dxa"/>
            <w:vAlign w:val="center"/>
          </w:tcPr>
          <w:p w14:paraId="41DAA411" w14:textId="77777777" w:rsidR="00913F30" w:rsidRDefault="00000000">
            <w:r>
              <w:t>{{drive_efficiency}}</w:t>
            </w:r>
          </w:p>
        </w:tc>
        <w:tc>
          <w:tcPr>
            <w:tcW w:w="1296" w:type="dxa"/>
            <w:vAlign w:val="center"/>
          </w:tcPr>
          <w:p w14:paraId="7BD4EA94" w14:textId="77777777" w:rsidR="00913F30" w:rsidRDefault="00000000">
            <w:r>
              <w:t>eta_1</w:t>
            </w:r>
          </w:p>
        </w:tc>
        <w:tc>
          <w:tcPr>
            <w:tcW w:w="1180" w:type="dxa"/>
            <w:vAlign w:val="center"/>
          </w:tcPr>
          <w:p w14:paraId="323817C4" w14:textId="77777777" w:rsidR="00913F30" w:rsidRDefault="00000000">
            <w:r>
              <w:t>-</w:t>
            </w:r>
          </w:p>
        </w:tc>
      </w:tr>
      <w:tr w:rsidR="00913F30" w14:paraId="7AF2C592" w14:textId="77777777">
        <w:trPr>
          <w:jc w:val="center"/>
        </w:trPr>
        <w:tc>
          <w:tcPr>
            <w:tcW w:w="3384" w:type="dxa"/>
            <w:vAlign w:val="center"/>
          </w:tcPr>
          <w:p w14:paraId="3E8CB3E9" w14:textId="77777777" w:rsidR="00913F30" w:rsidRDefault="00000000">
            <w:r>
              <w:t>Gravity</w:t>
            </w:r>
          </w:p>
        </w:tc>
        <w:tc>
          <w:tcPr>
            <w:tcW w:w="3671" w:type="dxa"/>
            <w:vAlign w:val="center"/>
          </w:tcPr>
          <w:p w14:paraId="36DEB9F4" w14:textId="77777777" w:rsidR="00913F30" w:rsidRDefault="00000000">
            <w:r>
              <w:t>{{gravity}}</w:t>
            </w:r>
          </w:p>
        </w:tc>
        <w:tc>
          <w:tcPr>
            <w:tcW w:w="1296" w:type="dxa"/>
            <w:vAlign w:val="center"/>
          </w:tcPr>
          <w:p w14:paraId="199083FC" w14:textId="77777777" w:rsidR="00913F30" w:rsidRDefault="00000000">
            <w:r>
              <w:t>g</w:t>
            </w:r>
          </w:p>
        </w:tc>
        <w:tc>
          <w:tcPr>
            <w:tcW w:w="1180" w:type="dxa"/>
            <w:vAlign w:val="center"/>
          </w:tcPr>
          <w:p w14:paraId="582412D1" w14:textId="77777777" w:rsidR="00913F30" w:rsidRDefault="00000000">
            <w:r>
              <w:t>m/s2</w:t>
            </w:r>
          </w:p>
        </w:tc>
      </w:tr>
      <w:tr w:rsidR="00913F30" w14:paraId="6C57A0EB" w14:textId="77777777">
        <w:trPr>
          <w:jc w:val="center"/>
        </w:trPr>
        <w:tc>
          <w:tcPr>
            <w:tcW w:w="3384" w:type="dxa"/>
            <w:vAlign w:val="center"/>
          </w:tcPr>
          <w:p w14:paraId="4E927696" w14:textId="77777777" w:rsidR="00913F30" w:rsidRDefault="00000000">
            <w:r>
              <w:t>Drive coefficient</w:t>
            </w:r>
          </w:p>
        </w:tc>
        <w:tc>
          <w:tcPr>
            <w:tcW w:w="3671" w:type="dxa"/>
            <w:vAlign w:val="center"/>
          </w:tcPr>
          <w:p w14:paraId="63DC3EC4" w14:textId="77777777" w:rsidR="00913F30" w:rsidRDefault="00000000">
            <w:r>
              <w:t>{{drive_coefficient}}</w:t>
            </w:r>
          </w:p>
        </w:tc>
        <w:tc>
          <w:tcPr>
            <w:tcW w:w="1296" w:type="dxa"/>
            <w:vAlign w:val="center"/>
          </w:tcPr>
          <w:p w14:paraId="1360E316" w14:textId="77777777" w:rsidR="00913F30" w:rsidRDefault="00000000">
            <w:r>
              <w:t>K_d</w:t>
            </w:r>
          </w:p>
        </w:tc>
        <w:tc>
          <w:tcPr>
            <w:tcW w:w="1180" w:type="dxa"/>
            <w:vAlign w:val="center"/>
          </w:tcPr>
          <w:p w14:paraId="06F47C77" w14:textId="77777777" w:rsidR="00913F30" w:rsidRDefault="00000000">
            <w:r>
              <w:t>-</w:t>
            </w:r>
          </w:p>
        </w:tc>
      </w:tr>
      <w:tr w:rsidR="00913F30" w14:paraId="0E5AE06B" w14:textId="77777777">
        <w:trPr>
          <w:jc w:val="center"/>
        </w:trPr>
        <w:tc>
          <w:tcPr>
            <w:tcW w:w="3384" w:type="dxa"/>
            <w:vAlign w:val="center"/>
          </w:tcPr>
          <w:p w14:paraId="78C54058" w14:textId="77777777" w:rsidR="00913F30" w:rsidRDefault="00000000">
            <w:r>
              <w:t>Wrap angle</w:t>
            </w:r>
          </w:p>
        </w:tc>
        <w:tc>
          <w:tcPr>
            <w:tcW w:w="3671" w:type="dxa"/>
            <w:vAlign w:val="center"/>
          </w:tcPr>
          <w:p w14:paraId="42425C3E" w14:textId="77777777" w:rsidR="00913F30" w:rsidRDefault="00000000">
            <w:r>
              <w:t>{{wrap_angle}}</w:t>
            </w:r>
          </w:p>
        </w:tc>
        <w:tc>
          <w:tcPr>
            <w:tcW w:w="1296" w:type="dxa"/>
            <w:vAlign w:val="center"/>
          </w:tcPr>
          <w:p w14:paraId="06D97C23" w14:textId="77777777" w:rsidR="00913F30" w:rsidRDefault="00000000">
            <w:r>
              <w:t>alpha</w:t>
            </w:r>
          </w:p>
        </w:tc>
        <w:tc>
          <w:tcPr>
            <w:tcW w:w="1180" w:type="dxa"/>
            <w:vAlign w:val="center"/>
          </w:tcPr>
          <w:p w14:paraId="607BF460" w14:textId="77777777" w:rsidR="00913F30" w:rsidRDefault="00000000">
            <w:r>
              <w:t>degree</w:t>
            </w:r>
          </w:p>
        </w:tc>
      </w:tr>
      <w:tr w:rsidR="00913F30" w14:paraId="764D56CB" w14:textId="77777777">
        <w:trPr>
          <w:jc w:val="center"/>
        </w:trPr>
        <w:tc>
          <w:tcPr>
            <w:tcW w:w="3384" w:type="dxa"/>
            <w:vAlign w:val="center"/>
          </w:tcPr>
          <w:p w14:paraId="4F601EAB" w14:textId="77777777" w:rsidR="00913F30" w:rsidRDefault="00000000">
            <w:r>
              <w:t>External cleaner count</w:t>
            </w:r>
          </w:p>
        </w:tc>
        <w:tc>
          <w:tcPr>
            <w:tcW w:w="3671" w:type="dxa"/>
            <w:vAlign w:val="center"/>
          </w:tcPr>
          <w:p w14:paraId="35856FFF" w14:textId="77777777" w:rsidR="00913F30" w:rsidRDefault="00000000">
            <w:r>
              <w:t>{{external_cleaner_count}}</w:t>
            </w:r>
          </w:p>
        </w:tc>
        <w:tc>
          <w:tcPr>
            <w:tcW w:w="1296" w:type="dxa"/>
            <w:vAlign w:val="center"/>
          </w:tcPr>
          <w:p w14:paraId="5B26565D" w14:textId="77777777" w:rsidR="00913F30" w:rsidRDefault="00000000">
            <w:r>
              <w:t>n_e</w:t>
            </w:r>
          </w:p>
        </w:tc>
        <w:tc>
          <w:tcPr>
            <w:tcW w:w="1180" w:type="dxa"/>
            <w:vAlign w:val="center"/>
          </w:tcPr>
          <w:p w14:paraId="68CC079F" w14:textId="77777777" w:rsidR="00913F30" w:rsidRDefault="00000000">
            <w:r>
              <w:t>-</w:t>
            </w:r>
          </w:p>
        </w:tc>
      </w:tr>
      <w:tr w:rsidR="00913F30" w14:paraId="275E1713" w14:textId="77777777">
        <w:trPr>
          <w:jc w:val="center"/>
        </w:trPr>
        <w:tc>
          <w:tcPr>
            <w:tcW w:w="3384" w:type="dxa"/>
            <w:vAlign w:val="center"/>
          </w:tcPr>
          <w:p w14:paraId="1007A981" w14:textId="77777777" w:rsidR="00913F30" w:rsidRDefault="00000000">
            <w:r>
              <w:t>Internal cleaner count</w:t>
            </w:r>
          </w:p>
        </w:tc>
        <w:tc>
          <w:tcPr>
            <w:tcW w:w="3671" w:type="dxa"/>
            <w:vAlign w:val="center"/>
          </w:tcPr>
          <w:p w14:paraId="10FE61CE" w14:textId="77777777" w:rsidR="00913F30" w:rsidRDefault="00000000">
            <w:r>
              <w:t>{{internal_cleaner_count}}</w:t>
            </w:r>
          </w:p>
        </w:tc>
        <w:tc>
          <w:tcPr>
            <w:tcW w:w="1296" w:type="dxa"/>
            <w:vAlign w:val="center"/>
          </w:tcPr>
          <w:p w14:paraId="09FAC832" w14:textId="77777777" w:rsidR="00913F30" w:rsidRDefault="00000000">
            <w:r>
              <w:t>n_i</w:t>
            </w:r>
          </w:p>
        </w:tc>
        <w:tc>
          <w:tcPr>
            <w:tcW w:w="1180" w:type="dxa"/>
            <w:vAlign w:val="center"/>
          </w:tcPr>
          <w:p w14:paraId="74DEEE04" w14:textId="77777777" w:rsidR="00913F30" w:rsidRDefault="00000000">
            <w:r>
              <w:t>-</w:t>
            </w:r>
          </w:p>
        </w:tc>
      </w:tr>
      <w:tr w:rsidR="00913F30" w14:paraId="3BED6204" w14:textId="77777777">
        <w:trPr>
          <w:jc w:val="center"/>
        </w:trPr>
        <w:tc>
          <w:tcPr>
            <w:tcW w:w="3384" w:type="dxa"/>
            <w:vAlign w:val="center"/>
          </w:tcPr>
          <w:p w14:paraId="5FA8050C" w14:textId="77777777" w:rsidR="00913F30" w:rsidRDefault="00000000">
            <w:r>
              <w:t>External cleaner thickness</w:t>
            </w:r>
          </w:p>
        </w:tc>
        <w:tc>
          <w:tcPr>
            <w:tcW w:w="3671" w:type="dxa"/>
            <w:vAlign w:val="center"/>
          </w:tcPr>
          <w:p w14:paraId="4BD692B2" w14:textId="77777777" w:rsidR="00913F30" w:rsidRDefault="00000000">
            <w:r>
              <w:t>{{external_cleaner_thickness}}</w:t>
            </w:r>
          </w:p>
        </w:tc>
        <w:tc>
          <w:tcPr>
            <w:tcW w:w="1296" w:type="dxa"/>
            <w:vAlign w:val="center"/>
          </w:tcPr>
          <w:p w14:paraId="01C6A1BE" w14:textId="77777777" w:rsidR="00913F30" w:rsidRDefault="00000000">
            <w:r>
              <w:t>t_e</w:t>
            </w:r>
          </w:p>
        </w:tc>
        <w:tc>
          <w:tcPr>
            <w:tcW w:w="1180" w:type="dxa"/>
            <w:vAlign w:val="center"/>
          </w:tcPr>
          <w:p w14:paraId="3C3798CA" w14:textId="77777777" w:rsidR="00913F30" w:rsidRDefault="00000000">
            <w:r>
              <w:t>mm</w:t>
            </w:r>
          </w:p>
        </w:tc>
      </w:tr>
      <w:tr w:rsidR="00913F30" w14:paraId="12497996" w14:textId="77777777">
        <w:trPr>
          <w:jc w:val="center"/>
        </w:trPr>
        <w:tc>
          <w:tcPr>
            <w:tcW w:w="3384" w:type="dxa"/>
            <w:vAlign w:val="center"/>
          </w:tcPr>
          <w:p w14:paraId="1CD5FBC3" w14:textId="77777777" w:rsidR="00913F30" w:rsidRDefault="00000000">
            <w:r>
              <w:lastRenderedPageBreak/>
              <w:t>Internal cleaner thickness</w:t>
            </w:r>
          </w:p>
        </w:tc>
        <w:tc>
          <w:tcPr>
            <w:tcW w:w="3671" w:type="dxa"/>
            <w:vAlign w:val="center"/>
          </w:tcPr>
          <w:p w14:paraId="5828262E" w14:textId="77777777" w:rsidR="00913F30" w:rsidRDefault="00000000">
            <w:r>
              <w:t>{{internal_cleaner_thickness}}</w:t>
            </w:r>
          </w:p>
        </w:tc>
        <w:tc>
          <w:tcPr>
            <w:tcW w:w="1296" w:type="dxa"/>
            <w:vAlign w:val="center"/>
          </w:tcPr>
          <w:p w14:paraId="174D9159" w14:textId="77777777" w:rsidR="00913F30" w:rsidRDefault="00000000">
            <w:r>
              <w:t>t_i</w:t>
            </w:r>
          </w:p>
        </w:tc>
        <w:tc>
          <w:tcPr>
            <w:tcW w:w="1180" w:type="dxa"/>
            <w:vAlign w:val="center"/>
          </w:tcPr>
          <w:p w14:paraId="15CDC69F" w14:textId="77777777" w:rsidR="00913F30" w:rsidRDefault="00000000">
            <w:r>
              <w:t>mm</w:t>
            </w:r>
          </w:p>
        </w:tc>
      </w:tr>
      <w:tr w:rsidR="00913F30" w14:paraId="5117730D" w14:textId="77777777">
        <w:trPr>
          <w:jc w:val="center"/>
        </w:trPr>
        <w:tc>
          <w:tcPr>
            <w:tcW w:w="3384" w:type="dxa"/>
            <w:vAlign w:val="center"/>
          </w:tcPr>
          <w:p w14:paraId="27CA2F55" w14:textId="77777777" w:rsidR="00913F30" w:rsidRDefault="00000000">
            <w:r>
              <w:t>External cleaner pressure</w:t>
            </w:r>
          </w:p>
        </w:tc>
        <w:tc>
          <w:tcPr>
            <w:tcW w:w="3671" w:type="dxa"/>
            <w:vAlign w:val="center"/>
          </w:tcPr>
          <w:p w14:paraId="1286A06E" w14:textId="77777777" w:rsidR="00913F30" w:rsidRDefault="00000000">
            <w:r>
              <w:t>{{external_cleaner_pressure}}</w:t>
            </w:r>
          </w:p>
        </w:tc>
        <w:tc>
          <w:tcPr>
            <w:tcW w:w="1296" w:type="dxa"/>
            <w:vAlign w:val="center"/>
          </w:tcPr>
          <w:p w14:paraId="51C5598D" w14:textId="77777777" w:rsidR="00913F30" w:rsidRDefault="00000000">
            <w:r>
              <w:t>p_e</w:t>
            </w:r>
          </w:p>
        </w:tc>
        <w:tc>
          <w:tcPr>
            <w:tcW w:w="1180" w:type="dxa"/>
            <w:vAlign w:val="center"/>
          </w:tcPr>
          <w:p w14:paraId="1B095BE7" w14:textId="77777777" w:rsidR="00913F30" w:rsidRDefault="00000000">
            <w:r>
              <w:t>N/m2</w:t>
            </w:r>
          </w:p>
        </w:tc>
      </w:tr>
      <w:tr w:rsidR="00913F30" w14:paraId="2FE77237" w14:textId="77777777">
        <w:trPr>
          <w:jc w:val="center"/>
        </w:trPr>
        <w:tc>
          <w:tcPr>
            <w:tcW w:w="3384" w:type="dxa"/>
            <w:vAlign w:val="center"/>
          </w:tcPr>
          <w:p w14:paraId="0BA5942A" w14:textId="77777777" w:rsidR="00913F30" w:rsidRDefault="00000000">
            <w:r>
              <w:t>Internal cleaner pressure</w:t>
            </w:r>
          </w:p>
        </w:tc>
        <w:tc>
          <w:tcPr>
            <w:tcW w:w="3671" w:type="dxa"/>
            <w:vAlign w:val="center"/>
          </w:tcPr>
          <w:p w14:paraId="6A31CBF3" w14:textId="77777777" w:rsidR="00913F30" w:rsidRDefault="00000000">
            <w:r>
              <w:t>{{internal_cleaner_pressure}}</w:t>
            </w:r>
          </w:p>
        </w:tc>
        <w:tc>
          <w:tcPr>
            <w:tcW w:w="1296" w:type="dxa"/>
            <w:vAlign w:val="center"/>
          </w:tcPr>
          <w:p w14:paraId="136A0811" w14:textId="77777777" w:rsidR="00913F30" w:rsidRDefault="00000000">
            <w:r>
              <w:t>p_i</w:t>
            </w:r>
          </w:p>
        </w:tc>
        <w:tc>
          <w:tcPr>
            <w:tcW w:w="1180" w:type="dxa"/>
            <w:vAlign w:val="center"/>
          </w:tcPr>
          <w:p w14:paraId="65C41F08" w14:textId="77777777" w:rsidR="00913F30" w:rsidRDefault="00000000">
            <w:r>
              <w:t>N/m2</w:t>
            </w:r>
          </w:p>
        </w:tc>
      </w:tr>
      <w:tr w:rsidR="00913F30" w14:paraId="5FA345CA" w14:textId="77777777">
        <w:trPr>
          <w:jc w:val="center"/>
        </w:trPr>
        <w:tc>
          <w:tcPr>
            <w:tcW w:w="3384" w:type="dxa"/>
            <w:vAlign w:val="center"/>
          </w:tcPr>
          <w:p w14:paraId="5D156891" w14:textId="77777777" w:rsidR="00913F30" w:rsidRDefault="00000000">
            <w:r>
              <w:t>Pulley face width</w:t>
            </w:r>
          </w:p>
        </w:tc>
        <w:tc>
          <w:tcPr>
            <w:tcW w:w="3671" w:type="dxa"/>
            <w:vAlign w:val="center"/>
          </w:tcPr>
          <w:p w14:paraId="1959728C" w14:textId="77777777" w:rsidR="00913F30" w:rsidRDefault="00000000">
            <w:r>
              <w:t>{{pulley_face_width}}</w:t>
            </w:r>
          </w:p>
        </w:tc>
        <w:tc>
          <w:tcPr>
            <w:tcW w:w="1296" w:type="dxa"/>
            <w:vAlign w:val="center"/>
          </w:tcPr>
          <w:p w14:paraId="178C1F9B" w14:textId="77777777" w:rsidR="00913F30" w:rsidRDefault="00000000">
            <w:r>
              <w:t>L_p</w:t>
            </w:r>
          </w:p>
        </w:tc>
        <w:tc>
          <w:tcPr>
            <w:tcW w:w="1180" w:type="dxa"/>
            <w:vAlign w:val="center"/>
          </w:tcPr>
          <w:p w14:paraId="75A5405E" w14:textId="77777777" w:rsidR="00913F30" w:rsidRDefault="00000000">
            <w:r>
              <w:t>mm</w:t>
            </w:r>
          </w:p>
        </w:tc>
      </w:tr>
      <w:tr w:rsidR="00913F30" w14:paraId="7322F91F" w14:textId="77777777">
        <w:trPr>
          <w:jc w:val="center"/>
        </w:trPr>
        <w:tc>
          <w:tcPr>
            <w:tcW w:w="3384" w:type="dxa"/>
            <w:vAlign w:val="center"/>
          </w:tcPr>
          <w:p w14:paraId="15B9491A" w14:textId="77777777" w:rsidR="00913F30" w:rsidRDefault="00000000">
            <w:r>
              <w:t>Allowable shear stress</w:t>
            </w:r>
          </w:p>
        </w:tc>
        <w:tc>
          <w:tcPr>
            <w:tcW w:w="3671" w:type="dxa"/>
            <w:vAlign w:val="center"/>
          </w:tcPr>
          <w:p w14:paraId="00362172" w14:textId="77777777" w:rsidR="00913F30" w:rsidRDefault="00000000">
            <w:r>
              <w:t>{{allowable_shear_stress}}</w:t>
            </w:r>
          </w:p>
        </w:tc>
        <w:tc>
          <w:tcPr>
            <w:tcW w:w="1296" w:type="dxa"/>
            <w:vAlign w:val="center"/>
          </w:tcPr>
          <w:p w14:paraId="37ADD254" w14:textId="77777777" w:rsidR="00913F30" w:rsidRDefault="00000000">
            <w:r>
              <w:t>tau</w:t>
            </w:r>
          </w:p>
        </w:tc>
        <w:tc>
          <w:tcPr>
            <w:tcW w:w="1180" w:type="dxa"/>
            <w:vAlign w:val="center"/>
          </w:tcPr>
          <w:p w14:paraId="226AB809" w14:textId="77777777" w:rsidR="00913F30" w:rsidRDefault="00000000">
            <w:r>
              <w:t>MPa</w:t>
            </w:r>
          </w:p>
        </w:tc>
      </w:tr>
      <w:tr w:rsidR="00913F30" w14:paraId="00B7B4CA" w14:textId="77777777">
        <w:trPr>
          <w:jc w:val="center"/>
        </w:trPr>
        <w:tc>
          <w:tcPr>
            <w:tcW w:w="3384" w:type="dxa"/>
            <w:vAlign w:val="center"/>
          </w:tcPr>
          <w:p w14:paraId="1FBC21E2" w14:textId="77777777" w:rsidR="00913F30" w:rsidRDefault="00000000">
            <w:r>
              <w:t>Motor speed</w:t>
            </w:r>
          </w:p>
        </w:tc>
        <w:tc>
          <w:tcPr>
            <w:tcW w:w="3671" w:type="dxa"/>
            <w:vAlign w:val="center"/>
          </w:tcPr>
          <w:p w14:paraId="0F6CAC41" w14:textId="77777777" w:rsidR="00913F30" w:rsidRDefault="00000000">
            <w:r>
              <w:t>{{motor_speed}}</w:t>
            </w:r>
          </w:p>
        </w:tc>
        <w:tc>
          <w:tcPr>
            <w:tcW w:w="1296" w:type="dxa"/>
            <w:vAlign w:val="center"/>
          </w:tcPr>
          <w:p w14:paraId="5718E239" w14:textId="77777777" w:rsidR="00913F30" w:rsidRDefault="00000000">
            <w:r>
              <w:t>N_m</w:t>
            </w:r>
          </w:p>
        </w:tc>
        <w:tc>
          <w:tcPr>
            <w:tcW w:w="1180" w:type="dxa"/>
            <w:vAlign w:val="center"/>
          </w:tcPr>
          <w:p w14:paraId="70AB8FC7" w14:textId="77777777" w:rsidR="00913F30" w:rsidRDefault="00000000">
            <w:r>
              <w:t>rpm</w:t>
            </w:r>
          </w:p>
        </w:tc>
      </w:tr>
      <w:tr w:rsidR="00913F30" w14:paraId="05FEB599" w14:textId="77777777">
        <w:trPr>
          <w:jc w:val="center"/>
        </w:trPr>
        <w:tc>
          <w:tcPr>
            <w:tcW w:w="3384" w:type="dxa"/>
            <w:vAlign w:val="center"/>
          </w:tcPr>
          <w:p w14:paraId="229F67A6" w14:textId="77777777" w:rsidR="00913F30" w:rsidRDefault="00000000">
            <w:r>
              <w:t>Selected motor rating</w:t>
            </w:r>
          </w:p>
        </w:tc>
        <w:tc>
          <w:tcPr>
            <w:tcW w:w="3671" w:type="dxa"/>
            <w:vAlign w:val="center"/>
          </w:tcPr>
          <w:p w14:paraId="585822F9" w14:textId="77777777" w:rsidR="00913F30" w:rsidRDefault="00000000">
            <w:r>
              <w:t>{{selected_motor_rating}}</w:t>
            </w:r>
          </w:p>
        </w:tc>
        <w:tc>
          <w:tcPr>
            <w:tcW w:w="1296" w:type="dxa"/>
            <w:vAlign w:val="center"/>
          </w:tcPr>
          <w:p w14:paraId="48427D5D" w14:textId="77777777" w:rsidR="00913F30" w:rsidRDefault="00000000">
            <w:r>
              <w:t>P_sel</w:t>
            </w:r>
          </w:p>
        </w:tc>
        <w:tc>
          <w:tcPr>
            <w:tcW w:w="1180" w:type="dxa"/>
            <w:vAlign w:val="center"/>
          </w:tcPr>
          <w:p w14:paraId="39D04548" w14:textId="77777777" w:rsidR="00913F30" w:rsidRDefault="00000000">
            <w:r>
              <w:t>kW</w:t>
            </w:r>
          </w:p>
        </w:tc>
      </w:tr>
    </w:tbl>
    <w:p w14:paraId="17896B47" w14:textId="77777777" w:rsidR="00913F30" w:rsidRDefault="00000000">
      <w:pPr>
        <w:spacing w:before="240" w:after="120"/>
      </w:pPr>
      <w:r>
        <w:rPr>
          <w:b/>
          <w:sz w:val="26"/>
        </w:rPr>
        <w:t>CALCULATIONS</w:t>
      </w:r>
    </w:p>
    <w:p w14:paraId="0DE53B38" w14:textId="77777777" w:rsidR="00913F30" w:rsidRDefault="00000000">
      <w:pPr>
        <w:keepNext/>
        <w:spacing w:before="100" w:after="0"/>
      </w:pPr>
      <w:r>
        <w:rPr>
          <w:b/>
        </w:rPr>
        <w:t>1. Bulk density selection</w:t>
      </w:r>
    </w:p>
    <w:p w14:paraId="2E1D7E34" w14:textId="77777777" w:rsidR="00913F30" w:rsidRDefault="00000000">
      <w:pPr>
        <w:spacing w:after="20"/>
        <w:ind w:left="259"/>
      </w:pPr>
      <w:r>
        <w:rPr>
          <w:sz w:val="18"/>
        </w:rPr>
        <w:t>rho = density corresponding to {{material_name}} from IS 8730 material-density table</w:t>
      </w:r>
    </w:p>
    <w:p w14:paraId="3C7F66D5" w14:textId="77777777" w:rsidR="00913F30" w:rsidRDefault="00000000">
      <w:pPr>
        <w:spacing w:after="20"/>
        <w:ind w:left="259"/>
      </w:pPr>
      <w:r>
        <w:rPr>
          <w:sz w:val="18"/>
        </w:rPr>
        <w:t>= {{bulk_density}} t/m3</w:t>
      </w:r>
    </w:p>
    <w:p w14:paraId="7E98E054" w14:textId="77777777" w:rsidR="00913F30" w:rsidRDefault="00000000">
      <w:pPr>
        <w:keepNext/>
        <w:spacing w:before="100" w:after="0"/>
      </w:pPr>
      <w:r>
        <w:rPr>
          <w:b/>
        </w:rPr>
        <w:t>2. Speed factor</w:t>
      </w:r>
    </w:p>
    <w:p w14:paraId="49E2E662" w14:textId="77777777" w:rsidR="00913F30" w:rsidRDefault="00000000">
      <w:pPr>
        <w:spacing w:after="20"/>
        <w:ind w:left="259"/>
      </w:pPr>
      <w:r>
        <w:rPr>
          <w:sz w:val="18"/>
        </w:rPr>
        <w:t>SF_v = F_l + F_a</w:t>
      </w:r>
    </w:p>
    <w:p w14:paraId="20AD1EC9" w14:textId="77777777" w:rsidR="00913F30" w:rsidRDefault="00000000">
      <w:pPr>
        <w:spacing w:after="20"/>
        <w:ind w:left="259"/>
      </w:pPr>
      <w:r>
        <w:rPr>
          <w:sz w:val="18"/>
        </w:rPr>
        <w:t>= {{lump_size_factor}} + {{abrasiveness_factor}}</w:t>
      </w:r>
    </w:p>
    <w:p w14:paraId="2C82CF0D" w14:textId="77777777" w:rsidR="00913F30" w:rsidRDefault="00000000">
      <w:pPr>
        <w:spacing w:after="20"/>
        <w:ind w:left="259"/>
      </w:pPr>
      <w:r>
        <w:rPr>
          <w:sz w:val="18"/>
        </w:rPr>
        <w:t>= {{speed_factor}}</w:t>
      </w:r>
    </w:p>
    <w:p w14:paraId="314DEAE2" w14:textId="77777777" w:rsidR="00913F30" w:rsidRDefault="00000000">
      <w:pPr>
        <w:keepNext/>
        <w:spacing w:before="100" w:after="0"/>
      </w:pPr>
      <w:r>
        <w:rPr>
          <w:b/>
        </w:rPr>
        <w:t>3. Belt speed selection</w:t>
      </w:r>
    </w:p>
    <w:p w14:paraId="1538ACAE" w14:textId="77777777" w:rsidR="00913F30" w:rsidRDefault="00000000">
      <w:pPr>
        <w:spacing w:after="20"/>
        <w:ind w:left="259"/>
      </w:pPr>
      <w:r>
        <w:rPr>
          <w:sz w:val="18"/>
        </w:rPr>
        <w:t>V = recommended belt speed from belt-width and speed-factor table</w:t>
      </w:r>
    </w:p>
    <w:p w14:paraId="3A455B1D" w14:textId="77777777" w:rsidR="00913F30" w:rsidRDefault="00000000">
      <w:pPr>
        <w:spacing w:after="20"/>
        <w:ind w:left="259"/>
      </w:pPr>
      <w:r>
        <w:rPr>
          <w:sz w:val="18"/>
        </w:rPr>
        <w:t>= lookup({{belt_width_mm}}, {{speed_factor}})</w:t>
      </w:r>
    </w:p>
    <w:p w14:paraId="11C54174" w14:textId="77777777" w:rsidR="00913F30" w:rsidRDefault="00000000">
      <w:pPr>
        <w:spacing w:after="20"/>
        <w:ind w:left="259"/>
      </w:pPr>
      <w:r>
        <w:rPr>
          <w:sz w:val="18"/>
        </w:rPr>
        <w:t>= {{belt_speed}} m/s</w:t>
      </w:r>
    </w:p>
    <w:p w14:paraId="576CB16B" w14:textId="77777777" w:rsidR="00913F30" w:rsidRDefault="00000000">
      <w:pPr>
        <w:keepNext/>
        <w:spacing w:before="100" w:after="0"/>
      </w:pPr>
      <w:r>
        <w:rPr>
          <w:b/>
        </w:rPr>
        <w:t>4. Belt width conversion</w:t>
      </w:r>
    </w:p>
    <w:p w14:paraId="7FDF2B23" w14:textId="77777777" w:rsidR="00913F30" w:rsidRDefault="00000000">
      <w:pPr>
        <w:spacing w:after="20"/>
        <w:ind w:left="259"/>
      </w:pPr>
      <w:r>
        <w:rPr>
          <w:sz w:val="18"/>
        </w:rPr>
        <w:t>B = B_mm / 1000</w:t>
      </w:r>
    </w:p>
    <w:p w14:paraId="2F86D2AE" w14:textId="77777777" w:rsidR="00913F30" w:rsidRDefault="00000000">
      <w:pPr>
        <w:spacing w:after="20"/>
        <w:ind w:left="259"/>
      </w:pPr>
      <w:r>
        <w:rPr>
          <w:sz w:val="18"/>
        </w:rPr>
        <w:t>= {{belt_width_mm}} / 1000</w:t>
      </w:r>
    </w:p>
    <w:p w14:paraId="624D2584" w14:textId="77777777" w:rsidR="00913F30" w:rsidRDefault="00000000">
      <w:pPr>
        <w:spacing w:after="20"/>
        <w:ind w:left="259"/>
      </w:pPr>
      <w:r>
        <w:rPr>
          <w:sz w:val="18"/>
        </w:rPr>
        <w:t>= {{belt_width_m}} m</w:t>
      </w:r>
    </w:p>
    <w:p w14:paraId="44A51DA8" w14:textId="77777777" w:rsidR="00913F30" w:rsidRDefault="00000000">
      <w:pPr>
        <w:keepNext/>
        <w:spacing w:before="100" w:after="0"/>
      </w:pPr>
      <w:r>
        <w:rPr>
          <w:b/>
        </w:rPr>
        <w:t>5. Cross-sectional area of load on belt</w:t>
      </w:r>
    </w:p>
    <w:p w14:paraId="0D6F94AB" w14:textId="77777777" w:rsidR="00913F30" w:rsidRDefault="00000000">
      <w:pPr>
        <w:spacing w:after="20"/>
        <w:ind w:left="259"/>
      </w:pPr>
      <w:r>
        <w:rPr>
          <w:sz w:val="18"/>
        </w:rPr>
        <w:t>A = lookup from maximum-area table using belt width, surcharge angle and trough angle</w:t>
      </w:r>
    </w:p>
    <w:p w14:paraId="0CA72769" w14:textId="77777777" w:rsidR="00913F30" w:rsidRDefault="00000000">
      <w:pPr>
        <w:spacing w:after="20"/>
        <w:ind w:left="259"/>
      </w:pPr>
      <w:r>
        <w:rPr>
          <w:sz w:val="18"/>
        </w:rPr>
        <w:t>= lookup({{belt_width_mm}}, {{surcharge_angle}}, {{trough_angle}})</w:t>
      </w:r>
    </w:p>
    <w:p w14:paraId="039F9EF8" w14:textId="77777777" w:rsidR="00913F30" w:rsidRDefault="00000000">
      <w:pPr>
        <w:spacing w:after="20"/>
        <w:ind w:left="259"/>
      </w:pPr>
      <w:r>
        <w:rPr>
          <w:sz w:val="18"/>
        </w:rPr>
        <w:t>= {{cross_sectional_area}} m2</w:t>
      </w:r>
    </w:p>
    <w:p w14:paraId="1DA24FEF" w14:textId="77777777" w:rsidR="00913F30" w:rsidRDefault="00000000">
      <w:pPr>
        <w:keepNext/>
        <w:spacing w:before="100" w:after="0"/>
      </w:pPr>
      <w:r>
        <w:rPr>
          <w:b/>
        </w:rPr>
        <w:t>6. Slope angle of conveyor</w:t>
      </w:r>
    </w:p>
    <w:p w14:paraId="76E1545E" w14:textId="77777777" w:rsidR="00913F30" w:rsidRDefault="00000000">
      <w:pPr>
        <w:spacing w:after="20"/>
        <w:ind w:left="259"/>
      </w:pPr>
      <w:r>
        <w:rPr>
          <w:sz w:val="18"/>
        </w:rPr>
        <w:t>delta = tan^-1(H / L)</w:t>
      </w:r>
    </w:p>
    <w:p w14:paraId="3D6EA477" w14:textId="77777777" w:rsidR="00913F30" w:rsidRDefault="00000000">
      <w:pPr>
        <w:spacing w:after="20"/>
        <w:ind w:left="259"/>
      </w:pPr>
      <w:r>
        <w:rPr>
          <w:sz w:val="18"/>
        </w:rPr>
        <w:t>= tan^-1({{lift_elevation}} / {{conveyor_length}})</w:t>
      </w:r>
    </w:p>
    <w:p w14:paraId="58A84F0F" w14:textId="77777777" w:rsidR="00913F30" w:rsidRDefault="00000000">
      <w:pPr>
        <w:spacing w:after="20"/>
        <w:ind w:left="259"/>
      </w:pPr>
      <w:r>
        <w:rPr>
          <w:sz w:val="18"/>
        </w:rPr>
        <w:t>= {{slope_angle}} degree</w:t>
      </w:r>
    </w:p>
    <w:p w14:paraId="4BEDC685" w14:textId="77777777" w:rsidR="00913F30" w:rsidRDefault="00000000">
      <w:pPr>
        <w:keepNext/>
        <w:spacing w:before="100" w:after="0"/>
      </w:pPr>
      <w:r>
        <w:rPr>
          <w:b/>
        </w:rPr>
        <w:t>7. Slope factor</w:t>
      </w:r>
    </w:p>
    <w:p w14:paraId="7BE5AE82" w14:textId="77777777" w:rsidR="00913F30" w:rsidRDefault="00000000">
      <w:pPr>
        <w:spacing w:after="20"/>
        <w:ind w:left="259"/>
      </w:pPr>
      <w:r>
        <w:rPr>
          <w:sz w:val="18"/>
        </w:rPr>
        <w:t>K = lookup from slope-factor table using rounded inclination angle</w:t>
      </w:r>
    </w:p>
    <w:p w14:paraId="3564BB65" w14:textId="77777777" w:rsidR="00913F30" w:rsidRDefault="00000000">
      <w:pPr>
        <w:spacing w:after="20"/>
        <w:ind w:left="259"/>
      </w:pPr>
      <w:r>
        <w:rPr>
          <w:sz w:val="18"/>
        </w:rPr>
        <w:t>= lookup(roundup_even({{slope_angle}}))</w:t>
      </w:r>
    </w:p>
    <w:p w14:paraId="7475E96E" w14:textId="77777777" w:rsidR="00913F30" w:rsidRDefault="00000000">
      <w:pPr>
        <w:spacing w:after="20"/>
        <w:ind w:left="259"/>
      </w:pPr>
      <w:r>
        <w:rPr>
          <w:sz w:val="18"/>
        </w:rPr>
        <w:t>= {{slope_factor}}</w:t>
      </w:r>
    </w:p>
    <w:p w14:paraId="6A8915B2" w14:textId="77777777" w:rsidR="00913F30" w:rsidRDefault="00000000">
      <w:pPr>
        <w:keepNext/>
        <w:spacing w:before="100" w:after="0"/>
      </w:pPr>
      <w:r>
        <w:rPr>
          <w:b/>
        </w:rPr>
        <w:t>8. Service factor</w:t>
      </w:r>
    </w:p>
    <w:p w14:paraId="28124DDE" w14:textId="77777777" w:rsidR="00913F30" w:rsidRDefault="00000000">
      <w:pPr>
        <w:spacing w:after="20"/>
        <w:ind w:left="259"/>
      </w:pPr>
      <w:r>
        <w:rPr>
          <w:sz w:val="18"/>
        </w:rPr>
        <w:t>SF = 1.2 for working time &lt; 8 h; 1.6 for 8-12 h; 2.0 for working time &gt; 12 h</w:t>
      </w:r>
    </w:p>
    <w:p w14:paraId="61420F52" w14:textId="77777777" w:rsidR="00913F30" w:rsidRDefault="00000000">
      <w:pPr>
        <w:spacing w:after="20"/>
        <w:ind w:left="259"/>
      </w:pPr>
      <w:r>
        <w:rPr>
          <w:sz w:val="18"/>
        </w:rPr>
        <w:t>= service_factor({{working_time}})</w:t>
      </w:r>
    </w:p>
    <w:p w14:paraId="3E52962E" w14:textId="77777777" w:rsidR="00913F30" w:rsidRDefault="00000000">
      <w:pPr>
        <w:spacing w:after="20"/>
        <w:ind w:left="259"/>
      </w:pPr>
      <w:r>
        <w:rPr>
          <w:sz w:val="18"/>
        </w:rPr>
        <w:t>= {{service_factor}}</w:t>
      </w:r>
    </w:p>
    <w:p w14:paraId="015830F1" w14:textId="77777777" w:rsidR="00913F30" w:rsidRDefault="00000000">
      <w:pPr>
        <w:keepNext/>
        <w:spacing w:before="100" w:after="0"/>
      </w:pPr>
      <w:r>
        <w:rPr>
          <w:b/>
        </w:rPr>
        <w:t>9. Conveyor capacity</w:t>
      </w:r>
    </w:p>
    <w:p w14:paraId="2F5A32F1" w14:textId="77777777" w:rsidR="00913F30" w:rsidRDefault="00000000">
      <w:pPr>
        <w:spacing w:after="20"/>
        <w:ind w:left="259"/>
      </w:pPr>
      <w:r>
        <w:rPr>
          <w:sz w:val="18"/>
        </w:rPr>
        <w:t>C = 3600 x rho x A x V x K</w:t>
      </w:r>
    </w:p>
    <w:p w14:paraId="32611388" w14:textId="77777777" w:rsidR="00913F30" w:rsidRDefault="00000000">
      <w:pPr>
        <w:spacing w:after="20"/>
        <w:ind w:left="259"/>
      </w:pPr>
      <w:r>
        <w:rPr>
          <w:sz w:val="18"/>
        </w:rPr>
        <w:t>= 3600 x {{bulk_density}} x {{cross_sectional_area}} x {{belt_speed}} x {{slope_factor}}</w:t>
      </w:r>
    </w:p>
    <w:p w14:paraId="51370E6D" w14:textId="77777777" w:rsidR="00913F30" w:rsidRDefault="00000000">
      <w:pPr>
        <w:spacing w:after="20"/>
        <w:ind w:left="259"/>
      </w:pPr>
      <w:r>
        <w:rPr>
          <w:sz w:val="18"/>
        </w:rPr>
        <w:t>= {{conveyor_capacity}} tph</w:t>
      </w:r>
    </w:p>
    <w:p w14:paraId="48314EC4" w14:textId="77777777" w:rsidR="00913F30" w:rsidRDefault="00000000">
      <w:pPr>
        <w:keepNext/>
        <w:spacing w:before="100" w:after="0"/>
      </w:pPr>
      <w:r>
        <w:rPr>
          <w:b/>
        </w:rPr>
        <w:t>10. Volumetric capacity</w:t>
      </w:r>
    </w:p>
    <w:p w14:paraId="26A78B39" w14:textId="77777777" w:rsidR="00913F30" w:rsidRDefault="00000000">
      <w:pPr>
        <w:spacing w:after="20"/>
        <w:ind w:left="259"/>
      </w:pPr>
      <w:r>
        <w:rPr>
          <w:sz w:val="18"/>
        </w:rPr>
        <w:t>Q = C_req / (3600 x rho)</w:t>
      </w:r>
    </w:p>
    <w:p w14:paraId="0494D144" w14:textId="77777777" w:rsidR="00913F30" w:rsidRDefault="00000000">
      <w:pPr>
        <w:spacing w:after="20"/>
        <w:ind w:left="259"/>
      </w:pPr>
      <w:r>
        <w:rPr>
          <w:sz w:val="18"/>
        </w:rPr>
        <w:t>= {{required_capacity}} / (3600 x {{bulk_density}})</w:t>
      </w:r>
    </w:p>
    <w:p w14:paraId="5C2CE316" w14:textId="77777777" w:rsidR="00913F30" w:rsidRDefault="00000000">
      <w:pPr>
        <w:spacing w:after="20"/>
        <w:ind w:left="259"/>
      </w:pPr>
      <w:r>
        <w:rPr>
          <w:sz w:val="18"/>
        </w:rPr>
        <w:t>= {{volumetric_capacity}} m3/s</w:t>
      </w:r>
    </w:p>
    <w:p w14:paraId="4110A479" w14:textId="77777777" w:rsidR="00913F30" w:rsidRDefault="00000000">
      <w:pPr>
        <w:keepNext/>
        <w:spacing w:before="100" w:after="0"/>
      </w:pPr>
      <w:r>
        <w:rPr>
          <w:b/>
        </w:rPr>
        <w:t>11. Mass of handled material per metre</w:t>
      </w:r>
    </w:p>
    <w:p w14:paraId="36829BDC" w14:textId="77777777" w:rsidR="00913F30" w:rsidRDefault="00000000">
      <w:pPr>
        <w:spacing w:after="20"/>
        <w:ind w:left="259"/>
      </w:pPr>
      <w:r>
        <w:rPr>
          <w:sz w:val="18"/>
        </w:rPr>
        <w:t>m_G = 1000 x rho x Q / V</w:t>
      </w:r>
    </w:p>
    <w:p w14:paraId="4BA221F6" w14:textId="77777777" w:rsidR="00913F30" w:rsidRDefault="00000000">
      <w:pPr>
        <w:spacing w:after="20"/>
        <w:ind w:left="259"/>
      </w:pPr>
      <w:r>
        <w:rPr>
          <w:sz w:val="18"/>
        </w:rPr>
        <w:t>= 1000 x {{bulk_density}} x {{volumetric_capacity}} / {{belt_speed}}</w:t>
      </w:r>
    </w:p>
    <w:p w14:paraId="25FDA872" w14:textId="77777777" w:rsidR="00913F30" w:rsidRDefault="00000000">
      <w:pPr>
        <w:spacing w:after="20"/>
        <w:ind w:left="259"/>
      </w:pPr>
      <w:r>
        <w:rPr>
          <w:sz w:val="18"/>
        </w:rPr>
        <w:lastRenderedPageBreak/>
        <w:t>= {{mass_handled_material}} kg/m</w:t>
      </w:r>
    </w:p>
    <w:p w14:paraId="0F33DB3C" w14:textId="77777777" w:rsidR="00913F30" w:rsidRDefault="00000000">
      <w:pPr>
        <w:keepNext/>
        <w:spacing w:before="100" w:after="0"/>
      </w:pPr>
      <w:r>
        <w:rPr>
          <w:b/>
        </w:rPr>
        <w:t>12. Main resistance</w:t>
      </w:r>
    </w:p>
    <w:p w14:paraId="536E3AA7" w14:textId="77777777" w:rsidR="00913F30" w:rsidRDefault="00000000">
      <w:pPr>
        <w:spacing w:after="20"/>
        <w:ind w:left="259"/>
      </w:pPr>
      <w:r>
        <w:rPr>
          <w:sz w:val="18"/>
        </w:rPr>
        <w:t>R = f x L x g x [m_c + m_r + (2 x m_B + m_G) x cos(delta)]</w:t>
      </w:r>
    </w:p>
    <w:p w14:paraId="46CCF8CD" w14:textId="77777777" w:rsidR="00913F30" w:rsidRDefault="00000000">
      <w:pPr>
        <w:spacing w:after="20"/>
        <w:ind w:left="259"/>
      </w:pPr>
      <w:r>
        <w:rPr>
          <w:sz w:val="18"/>
        </w:rPr>
        <w:t>= {{artificial_friction_coefficient}} x {{conveyor_length}} x {{gravity}} x [{{mass_carrying_idlers}} + {{mass_return_idlers}} + (2 x {{mass_belt}} + {{mass_handled_material}}) x cos({{slope_angle}})]</w:t>
      </w:r>
    </w:p>
    <w:p w14:paraId="4071AC09" w14:textId="77777777" w:rsidR="00913F30" w:rsidRDefault="00000000">
      <w:pPr>
        <w:spacing w:after="20"/>
        <w:ind w:left="259"/>
      </w:pPr>
      <w:r>
        <w:rPr>
          <w:sz w:val="18"/>
        </w:rPr>
        <w:t>= {{main_resistance}} N</w:t>
      </w:r>
    </w:p>
    <w:p w14:paraId="63E1ADC2" w14:textId="77777777" w:rsidR="00913F30" w:rsidRDefault="00000000">
      <w:pPr>
        <w:keepNext/>
        <w:spacing w:before="100" w:after="0"/>
      </w:pPr>
      <w:r>
        <w:rPr>
          <w:b/>
        </w:rPr>
        <w:t>13. Slope resistance</w:t>
      </w:r>
    </w:p>
    <w:p w14:paraId="63D3D92B" w14:textId="77777777" w:rsidR="00913F30" w:rsidRDefault="00000000">
      <w:pPr>
        <w:spacing w:after="20"/>
        <w:ind w:left="259"/>
      </w:pPr>
      <w:r>
        <w:rPr>
          <w:sz w:val="18"/>
        </w:rPr>
        <w:t>R_SL = m_G x H x g</w:t>
      </w:r>
    </w:p>
    <w:p w14:paraId="513F43D3" w14:textId="77777777" w:rsidR="00913F30" w:rsidRDefault="00000000">
      <w:pPr>
        <w:spacing w:after="20"/>
        <w:ind w:left="259"/>
      </w:pPr>
      <w:r>
        <w:rPr>
          <w:sz w:val="18"/>
        </w:rPr>
        <w:t>= {{mass_handled_material}} x {{lift_elevation}} x {{gravity}}</w:t>
      </w:r>
    </w:p>
    <w:p w14:paraId="0319E380" w14:textId="77777777" w:rsidR="00913F30" w:rsidRDefault="00000000">
      <w:pPr>
        <w:spacing w:after="20"/>
        <w:ind w:left="259"/>
      </w:pPr>
      <w:r>
        <w:rPr>
          <w:sz w:val="18"/>
        </w:rPr>
        <w:t>= {{slope_resistance}} N</w:t>
      </w:r>
    </w:p>
    <w:p w14:paraId="133963EB" w14:textId="77777777" w:rsidR="00913F30" w:rsidRDefault="00000000">
      <w:pPr>
        <w:keepNext/>
        <w:spacing w:before="100" w:after="0"/>
      </w:pPr>
      <w:r>
        <w:rPr>
          <w:b/>
        </w:rPr>
        <w:t>14. Acceleration length</w:t>
      </w:r>
    </w:p>
    <w:p w14:paraId="1BBAED9E" w14:textId="77777777" w:rsidR="00913F30" w:rsidRDefault="00000000">
      <w:pPr>
        <w:spacing w:after="20"/>
        <w:ind w:left="259"/>
      </w:pPr>
      <w:r>
        <w:rPr>
          <w:sz w:val="18"/>
        </w:rPr>
        <w:t xml:space="preserve">l_a = (V^2 - V0^2) / (2 x g x mu_1), if V &gt; V0; </w:t>
      </w:r>
      <w:proofErr w:type="gramStart"/>
      <w:r>
        <w:rPr>
          <w:sz w:val="18"/>
        </w:rPr>
        <w:t>otherwise</w:t>
      </w:r>
      <w:proofErr w:type="gramEnd"/>
      <w:r>
        <w:rPr>
          <w:sz w:val="18"/>
        </w:rPr>
        <w:t xml:space="preserve"> 0</w:t>
      </w:r>
    </w:p>
    <w:p w14:paraId="6D3A7633" w14:textId="77777777" w:rsidR="00913F30" w:rsidRDefault="00000000">
      <w:pPr>
        <w:spacing w:after="20"/>
        <w:ind w:left="259"/>
      </w:pPr>
      <w:r>
        <w:rPr>
          <w:sz w:val="18"/>
        </w:rPr>
        <w:t>= ({{belt_speed</w:t>
      </w:r>
      <w:proofErr w:type="gramStart"/>
      <w:r>
        <w:rPr>
          <w:sz w:val="18"/>
        </w:rPr>
        <w:t>}}^</w:t>
      </w:r>
      <w:proofErr w:type="gramEnd"/>
      <w:r>
        <w:rPr>
          <w:sz w:val="18"/>
        </w:rPr>
        <w:t>2 - {{initial_velocity}}^2) / (2 x {{gravity}} x {{friction_material_belt}})</w:t>
      </w:r>
    </w:p>
    <w:p w14:paraId="76D57E61" w14:textId="77777777" w:rsidR="00913F30" w:rsidRDefault="00000000">
      <w:pPr>
        <w:spacing w:after="20"/>
        <w:ind w:left="259"/>
      </w:pPr>
      <w:r>
        <w:rPr>
          <w:sz w:val="18"/>
        </w:rPr>
        <w:t>= {{accel_length}} m</w:t>
      </w:r>
    </w:p>
    <w:p w14:paraId="775E592E" w14:textId="77777777" w:rsidR="00913F30" w:rsidRDefault="00000000">
      <w:pPr>
        <w:keepNext/>
        <w:spacing w:before="100" w:after="0"/>
      </w:pPr>
      <w:r>
        <w:rPr>
          <w:b/>
        </w:rPr>
        <w:t>15. Acceleration resistance due to inertia</w:t>
      </w:r>
    </w:p>
    <w:p w14:paraId="799022FB" w14:textId="77777777" w:rsidR="00913F30" w:rsidRDefault="00000000">
      <w:pPr>
        <w:spacing w:after="20"/>
        <w:ind w:left="259"/>
      </w:pPr>
      <w:r>
        <w:rPr>
          <w:sz w:val="18"/>
        </w:rPr>
        <w:t>R_a = 1000 x Q x rho x (V - V0)</w:t>
      </w:r>
    </w:p>
    <w:p w14:paraId="299AFF54" w14:textId="77777777" w:rsidR="00913F30" w:rsidRDefault="00000000">
      <w:pPr>
        <w:spacing w:after="20"/>
        <w:ind w:left="259"/>
      </w:pPr>
      <w:r>
        <w:rPr>
          <w:sz w:val="18"/>
        </w:rPr>
        <w:t>= 1000 x {{volumetric_capacity}} x {{bulk_density}} x ({{belt_speed}} - {{initial_velocity}})</w:t>
      </w:r>
    </w:p>
    <w:p w14:paraId="3A421501" w14:textId="77777777" w:rsidR="00913F30" w:rsidRDefault="00000000">
      <w:pPr>
        <w:spacing w:after="20"/>
        <w:ind w:left="259"/>
      </w:pPr>
      <w:r>
        <w:rPr>
          <w:sz w:val="18"/>
        </w:rPr>
        <w:t>= {{accel_resistance_inertial}} N</w:t>
      </w:r>
    </w:p>
    <w:p w14:paraId="142C98E3" w14:textId="77777777" w:rsidR="00913F30" w:rsidRDefault="00000000">
      <w:pPr>
        <w:keepNext/>
        <w:spacing w:before="100" w:after="0"/>
      </w:pPr>
      <w:r>
        <w:rPr>
          <w:b/>
        </w:rPr>
        <w:t>16. Skirt resistance in acceleration zone</w:t>
      </w:r>
    </w:p>
    <w:p w14:paraId="0DF207EC" w14:textId="77777777" w:rsidR="00913F30" w:rsidRDefault="00000000">
      <w:pPr>
        <w:spacing w:after="20"/>
        <w:ind w:left="259"/>
      </w:pPr>
      <w:r>
        <w:rPr>
          <w:sz w:val="18"/>
        </w:rPr>
        <w:t>R_ska = [mu_2 x Q^2 x 1000 x rho x g x l_a] / [((V + V0)/</w:t>
      </w:r>
      <w:proofErr w:type="gramStart"/>
      <w:r>
        <w:rPr>
          <w:sz w:val="18"/>
        </w:rPr>
        <w:t>2)^</w:t>
      </w:r>
      <w:proofErr w:type="gramEnd"/>
      <w:r>
        <w:rPr>
          <w:sz w:val="18"/>
        </w:rPr>
        <w:t>2 x b_1^2]</w:t>
      </w:r>
    </w:p>
    <w:p w14:paraId="192698D7" w14:textId="77777777" w:rsidR="00913F30" w:rsidRDefault="00000000">
      <w:pPr>
        <w:spacing w:after="20"/>
        <w:ind w:left="259"/>
      </w:pPr>
      <w:r>
        <w:rPr>
          <w:sz w:val="18"/>
        </w:rPr>
        <w:t>= [{{friction_material_skirt}} x {{volumetric_capacity</w:t>
      </w:r>
      <w:proofErr w:type="gramStart"/>
      <w:r>
        <w:rPr>
          <w:sz w:val="18"/>
        </w:rPr>
        <w:t>}}^</w:t>
      </w:r>
      <w:proofErr w:type="gramEnd"/>
      <w:r>
        <w:rPr>
          <w:sz w:val="18"/>
        </w:rPr>
        <w:t>2 x 1000 x {{bulk_density}} x {{gravity}} x {{accel_length}}] / [(({{belt_speed}} + {{initial_velocity}})/2)^2 x {{skirt_width}}^2]</w:t>
      </w:r>
    </w:p>
    <w:p w14:paraId="78C23B1B" w14:textId="77777777" w:rsidR="00913F30" w:rsidRDefault="00000000">
      <w:pPr>
        <w:spacing w:after="20"/>
        <w:ind w:left="259"/>
      </w:pPr>
      <w:r>
        <w:rPr>
          <w:sz w:val="18"/>
        </w:rPr>
        <w:t>= {{skirt_accel_resistance}} N</w:t>
      </w:r>
    </w:p>
    <w:p w14:paraId="4E627431" w14:textId="77777777" w:rsidR="00913F30" w:rsidRDefault="00000000">
      <w:pPr>
        <w:keepNext/>
        <w:spacing w:before="100" w:after="0"/>
      </w:pPr>
      <w:r>
        <w:rPr>
          <w:b/>
        </w:rPr>
        <w:t>17. Wrap resistance for non-drive pulley</w:t>
      </w:r>
    </w:p>
    <w:p w14:paraId="32105F88" w14:textId="77777777" w:rsidR="00913F30" w:rsidRDefault="00000000">
      <w:pPr>
        <w:spacing w:after="20"/>
        <w:ind w:left="259"/>
      </w:pPr>
      <w:r>
        <w:rPr>
          <w:sz w:val="18"/>
        </w:rPr>
        <w:t>R_w = 9 x B x [140 + 0.01 x (T_av / B)] x (t_b / D)</w:t>
      </w:r>
    </w:p>
    <w:p w14:paraId="392DB52E" w14:textId="77777777" w:rsidR="00913F30" w:rsidRDefault="00000000">
      <w:pPr>
        <w:spacing w:after="20"/>
        <w:ind w:left="259"/>
      </w:pPr>
      <w:r>
        <w:rPr>
          <w:sz w:val="18"/>
        </w:rPr>
        <w:t>= 9 x {{belt_width_m}} x [140 + 0.01 x ({{average_belt_tension}} / {{belt_width_m}})] x ({{belt_thickness}} / {{pulley_diameter}})</w:t>
      </w:r>
    </w:p>
    <w:p w14:paraId="298C7835" w14:textId="77777777" w:rsidR="00913F30" w:rsidRDefault="00000000">
      <w:pPr>
        <w:spacing w:after="20"/>
        <w:ind w:left="259"/>
      </w:pPr>
      <w:r>
        <w:rPr>
          <w:sz w:val="18"/>
        </w:rPr>
        <w:t>= {{wrap_resistance}} N</w:t>
      </w:r>
    </w:p>
    <w:p w14:paraId="0CEC6292" w14:textId="77777777" w:rsidR="00913F30" w:rsidRDefault="00000000">
      <w:pPr>
        <w:keepNext/>
        <w:spacing w:before="100" w:after="0"/>
      </w:pPr>
      <w:r>
        <w:rPr>
          <w:b/>
        </w:rPr>
        <w:t>18. Pulley bearing resistance</w:t>
      </w:r>
    </w:p>
    <w:p w14:paraId="638E424B" w14:textId="77777777" w:rsidR="00913F30" w:rsidRDefault="00000000">
      <w:pPr>
        <w:spacing w:after="20"/>
        <w:ind w:left="259"/>
      </w:pPr>
      <w:r>
        <w:rPr>
          <w:sz w:val="18"/>
        </w:rPr>
        <w:t>R_b = 0.005 x (d / D) x R_v</w:t>
      </w:r>
    </w:p>
    <w:p w14:paraId="63922D7B" w14:textId="77777777" w:rsidR="00913F30" w:rsidRDefault="00000000">
      <w:pPr>
        <w:spacing w:after="20"/>
        <w:ind w:left="259"/>
      </w:pPr>
      <w:r>
        <w:rPr>
          <w:sz w:val="18"/>
        </w:rPr>
        <w:t>= 0.005 x ({{shaft_diameter_at_bearing}} / {{pulley_diameter}}) x {{vector_sum_tensions}}</w:t>
      </w:r>
    </w:p>
    <w:p w14:paraId="79E7B9A5" w14:textId="77777777" w:rsidR="00913F30" w:rsidRDefault="00000000">
      <w:pPr>
        <w:spacing w:after="20"/>
        <w:ind w:left="259"/>
      </w:pPr>
      <w:r>
        <w:rPr>
          <w:sz w:val="18"/>
        </w:rPr>
        <w:t>= {{bearing_resistance}} N</w:t>
      </w:r>
    </w:p>
    <w:p w14:paraId="49C9F9B5" w14:textId="77777777" w:rsidR="00913F30" w:rsidRDefault="00000000">
      <w:pPr>
        <w:keepNext/>
        <w:spacing w:before="100" w:after="0"/>
      </w:pPr>
      <w:r>
        <w:rPr>
          <w:b/>
        </w:rPr>
        <w:t>19. Secondary resistance</w:t>
      </w:r>
    </w:p>
    <w:p w14:paraId="647D7DE0" w14:textId="77777777" w:rsidR="00913F30" w:rsidRDefault="00000000">
      <w:pPr>
        <w:spacing w:after="20"/>
        <w:ind w:left="259"/>
      </w:pPr>
      <w:r>
        <w:rPr>
          <w:sz w:val="18"/>
        </w:rPr>
        <w:t>R_s = R_a + R_ska + R_w + R_b</w:t>
      </w:r>
    </w:p>
    <w:p w14:paraId="3D52F482" w14:textId="77777777" w:rsidR="00913F30" w:rsidRDefault="00000000">
      <w:pPr>
        <w:spacing w:after="20"/>
        <w:ind w:left="259"/>
      </w:pPr>
      <w:r>
        <w:rPr>
          <w:sz w:val="18"/>
        </w:rPr>
        <w:t>= {{accel_resistance_inertial}} + {{skirt_accel_resistance}} + {{wrap_resistance}} + {{bearing_resistance}}</w:t>
      </w:r>
    </w:p>
    <w:p w14:paraId="327AFBEA" w14:textId="77777777" w:rsidR="00913F30" w:rsidRDefault="00000000">
      <w:pPr>
        <w:spacing w:after="20"/>
        <w:ind w:left="259"/>
      </w:pPr>
      <w:r>
        <w:rPr>
          <w:sz w:val="18"/>
        </w:rPr>
        <w:t>= {{secondary_resistance}} N</w:t>
      </w:r>
    </w:p>
    <w:p w14:paraId="331F0DEF" w14:textId="77777777" w:rsidR="00913F30" w:rsidRDefault="00000000">
      <w:pPr>
        <w:keepNext/>
        <w:spacing w:before="100" w:after="0"/>
      </w:pPr>
      <w:r>
        <w:rPr>
          <w:b/>
        </w:rPr>
        <w:t>20. Resistance due to idler tilting</w:t>
      </w:r>
    </w:p>
    <w:p w14:paraId="49666011" w14:textId="77777777" w:rsidR="00913F30" w:rsidRDefault="00000000">
      <w:pPr>
        <w:spacing w:after="20"/>
        <w:ind w:left="259"/>
      </w:pPr>
      <w:r>
        <w:rPr>
          <w:sz w:val="18"/>
        </w:rPr>
        <w:t>R_i = g x C_i x mu_0 x L_i x (m_B + m_G) x cos(delta) x sin(i)</w:t>
      </w:r>
    </w:p>
    <w:p w14:paraId="778048A2" w14:textId="77777777" w:rsidR="00913F30" w:rsidRDefault="00000000">
      <w:pPr>
        <w:spacing w:after="20"/>
        <w:ind w:left="259"/>
      </w:pPr>
      <w:r>
        <w:rPr>
          <w:sz w:val="18"/>
        </w:rPr>
        <w:t>= {{gravity}} x {{trough_factor}} x {{friction_idler_belt}} x {{length_tilted_idlers}} x ({{mass_belt}} + {{mass_handled_material}}) x cos({{slope_angle}}) x sin({{idler_tilt_angle}})</w:t>
      </w:r>
    </w:p>
    <w:p w14:paraId="0F6F749A" w14:textId="77777777" w:rsidR="00913F30" w:rsidRDefault="00000000">
      <w:pPr>
        <w:spacing w:after="20"/>
        <w:ind w:left="259"/>
      </w:pPr>
      <w:r>
        <w:rPr>
          <w:sz w:val="18"/>
        </w:rPr>
        <w:t>= {{idler_tilt_resistance}} N</w:t>
      </w:r>
    </w:p>
    <w:p w14:paraId="41D8F443" w14:textId="77777777" w:rsidR="00913F30" w:rsidRDefault="00000000">
      <w:pPr>
        <w:keepNext/>
        <w:spacing w:before="100" w:after="0"/>
      </w:pPr>
      <w:r>
        <w:rPr>
          <w:b/>
        </w:rPr>
        <w:t>21. Main skirt-board resistance</w:t>
      </w:r>
    </w:p>
    <w:p w14:paraId="3B1F90A5" w14:textId="77777777" w:rsidR="00913F30" w:rsidRDefault="00000000">
      <w:pPr>
        <w:spacing w:after="20"/>
        <w:ind w:left="259"/>
      </w:pPr>
      <w:r>
        <w:rPr>
          <w:sz w:val="18"/>
        </w:rPr>
        <w:t>R_sk = [mu_2 x Q^2 x 1000 x rho x g x l_sk] / [V^2 x b_1^2]</w:t>
      </w:r>
    </w:p>
    <w:p w14:paraId="44FCEFC5" w14:textId="77777777" w:rsidR="00913F30" w:rsidRDefault="00000000">
      <w:pPr>
        <w:spacing w:after="20"/>
        <w:ind w:left="259"/>
      </w:pPr>
      <w:r>
        <w:rPr>
          <w:sz w:val="18"/>
        </w:rPr>
        <w:t>= [{{friction_material_skirt}} x {{volumetric_capacity</w:t>
      </w:r>
      <w:proofErr w:type="gramStart"/>
      <w:r>
        <w:rPr>
          <w:sz w:val="18"/>
        </w:rPr>
        <w:t>}}^</w:t>
      </w:r>
      <w:proofErr w:type="gramEnd"/>
      <w:r>
        <w:rPr>
          <w:sz w:val="18"/>
        </w:rPr>
        <w:t>2 x 1000 x {{bulk_density}} x {{gravity}} x {{skirt_length}}] / [{{belt_speed}}^2 x {{skirt_width}}^2]</w:t>
      </w:r>
    </w:p>
    <w:p w14:paraId="36872CA3" w14:textId="77777777" w:rsidR="00913F30" w:rsidRDefault="00000000">
      <w:pPr>
        <w:spacing w:after="20"/>
        <w:ind w:left="259"/>
      </w:pPr>
      <w:r>
        <w:rPr>
          <w:sz w:val="18"/>
        </w:rPr>
        <w:t>= {{skirt_resistance_main}} N</w:t>
      </w:r>
    </w:p>
    <w:p w14:paraId="7AC83B68" w14:textId="77777777" w:rsidR="00913F30" w:rsidRDefault="00000000">
      <w:pPr>
        <w:keepNext/>
        <w:spacing w:before="100" w:after="0"/>
      </w:pPr>
      <w:r>
        <w:rPr>
          <w:b/>
        </w:rPr>
        <w:t>22. Belt cleaner resistance</w:t>
      </w:r>
    </w:p>
    <w:p w14:paraId="6E9C0EF2" w14:textId="77777777" w:rsidR="00913F30" w:rsidRDefault="00000000">
      <w:pPr>
        <w:spacing w:after="20"/>
        <w:ind w:left="259"/>
      </w:pPr>
      <w:r>
        <w:rPr>
          <w:sz w:val="18"/>
        </w:rPr>
        <w:t>A_1 = (n_e x B x t_e x p_e x mu_3) + (n_i x B x t_i x p_i x mu_3)</w:t>
      </w:r>
    </w:p>
    <w:p w14:paraId="73F65804" w14:textId="77777777" w:rsidR="00913F30" w:rsidRDefault="00000000">
      <w:pPr>
        <w:spacing w:after="20"/>
        <w:ind w:left="259"/>
      </w:pPr>
      <w:r>
        <w:rPr>
          <w:sz w:val="18"/>
        </w:rPr>
        <w:t>= ({{external_cleaner_count}} x {{belt_width_m}} x {{external_cleaner_thickness}} x {{external_cleaner_pressure}} x {{friction_belt_cleaner}}) + ({{internal_cleaner_count}} x {{belt_width_m}} x {{internal_cleaner_thickness}} x {{internal_cleaner_pressure}} x {{friction_belt_cleaner}})</w:t>
      </w:r>
    </w:p>
    <w:p w14:paraId="4C9B8644" w14:textId="77777777" w:rsidR="00913F30" w:rsidRDefault="00000000">
      <w:pPr>
        <w:spacing w:after="20"/>
        <w:ind w:left="259"/>
      </w:pPr>
      <w:r>
        <w:rPr>
          <w:sz w:val="18"/>
        </w:rPr>
        <w:lastRenderedPageBreak/>
        <w:t>R_bc = {{belt_cleaner_resistance}} N</w:t>
      </w:r>
    </w:p>
    <w:p w14:paraId="057ABF70" w14:textId="77777777" w:rsidR="00913F30" w:rsidRDefault="00000000">
      <w:pPr>
        <w:keepNext/>
        <w:spacing w:before="100" w:after="0"/>
      </w:pPr>
      <w:r>
        <w:rPr>
          <w:b/>
        </w:rPr>
        <w:t>23. Discharge plough resistance</w:t>
      </w:r>
    </w:p>
    <w:p w14:paraId="510EF245" w14:textId="77777777" w:rsidR="00913F30" w:rsidRDefault="00000000">
      <w:pPr>
        <w:spacing w:after="20"/>
        <w:ind w:left="259"/>
      </w:pPr>
      <w:r>
        <w:rPr>
          <w:sz w:val="18"/>
        </w:rPr>
        <w:t>R_p = B x K_s</w:t>
      </w:r>
    </w:p>
    <w:p w14:paraId="45711EF4" w14:textId="77777777" w:rsidR="00913F30" w:rsidRDefault="00000000">
      <w:pPr>
        <w:spacing w:after="20"/>
        <w:ind w:left="259"/>
      </w:pPr>
      <w:r>
        <w:rPr>
          <w:sz w:val="18"/>
        </w:rPr>
        <w:t>= {{belt_width_m}} x {{scraping_factor}}</w:t>
      </w:r>
    </w:p>
    <w:p w14:paraId="1FBD40F9" w14:textId="77777777" w:rsidR="00913F30" w:rsidRDefault="00000000">
      <w:pPr>
        <w:spacing w:after="20"/>
        <w:ind w:left="259"/>
      </w:pPr>
      <w:r>
        <w:rPr>
          <w:sz w:val="18"/>
        </w:rPr>
        <w:t>= {{discharge_plough_resistance}} N</w:t>
      </w:r>
    </w:p>
    <w:p w14:paraId="3A724B20" w14:textId="77777777" w:rsidR="00913F30" w:rsidRDefault="00000000">
      <w:pPr>
        <w:keepNext/>
        <w:spacing w:before="100" w:after="0"/>
      </w:pPr>
      <w:r>
        <w:rPr>
          <w:b/>
        </w:rPr>
        <w:t>24. Special resistance</w:t>
      </w:r>
    </w:p>
    <w:p w14:paraId="4DB8ED15" w14:textId="77777777" w:rsidR="00913F30" w:rsidRDefault="00000000">
      <w:pPr>
        <w:spacing w:after="20"/>
        <w:ind w:left="259"/>
      </w:pPr>
      <w:r>
        <w:rPr>
          <w:sz w:val="18"/>
        </w:rPr>
        <w:t>R_sp = R_i + R_sk + R_bc + R_p</w:t>
      </w:r>
    </w:p>
    <w:p w14:paraId="4A6C0C08" w14:textId="77777777" w:rsidR="00913F30" w:rsidRDefault="00000000">
      <w:pPr>
        <w:spacing w:after="20"/>
        <w:ind w:left="259"/>
      </w:pPr>
      <w:r>
        <w:rPr>
          <w:sz w:val="18"/>
        </w:rPr>
        <w:t>= {{idler_tilt_resistance}} + {{skirt_resistance_main}} + {{belt_cleaner_resistance}} + {{discharge_plough_resistance}}</w:t>
      </w:r>
    </w:p>
    <w:p w14:paraId="2E165ABC" w14:textId="77777777" w:rsidR="00913F30" w:rsidRDefault="00000000">
      <w:pPr>
        <w:spacing w:after="20"/>
        <w:ind w:left="259"/>
      </w:pPr>
      <w:r>
        <w:rPr>
          <w:sz w:val="18"/>
        </w:rPr>
        <w:t>= {{special_resistance}} N</w:t>
      </w:r>
    </w:p>
    <w:p w14:paraId="2AA3B13E" w14:textId="77777777" w:rsidR="00913F30" w:rsidRDefault="00000000">
      <w:pPr>
        <w:keepNext/>
        <w:spacing w:before="100" w:after="0"/>
      </w:pPr>
      <w:r>
        <w:rPr>
          <w:b/>
        </w:rPr>
        <w:t>25. Drive pulley speed</w:t>
      </w:r>
    </w:p>
    <w:p w14:paraId="64D37448" w14:textId="77777777" w:rsidR="00913F30" w:rsidRDefault="00000000">
      <w:pPr>
        <w:spacing w:after="20"/>
        <w:ind w:left="259"/>
      </w:pPr>
      <w:r>
        <w:rPr>
          <w:sz w:val="18"/>
        </w:rPr>
        <w:t>N_p = (60 x V) / (pi x D)</w:t>
      </w:r>
    </w:p>
    <w:p w14:paraId="1F20E96A" w14:textId="77777777" w:rsidR="00913F30" w:rsidRDefault="00000000">
      <w:pPr>
        <w:spacing w:after="20"/>
        <w:ind w:left="259"/>
      </w:pPr>
      <w:r>
        <w:rPr>
          <w:sz w:val="18"/>
        </w:rPr>
        <w:t>= (60 x {{belt_speed}}) / (pi x {{pulley_diameter}})</w:t>
      </w:r>
    </w:p>
    <w:p w14:paraId="4CA759A1" w14:textId="77777777" w:rsidR="00913F30" w:rsidRDefault="00000000">
      <w:pPr>
        <w:spacing w:after="20"/>
        <w:ind w:left="259"/>
      </w:pPr>
      <w:r>
        <w:rPr>
          <w:sz w:val="18"/>
        </w:rPr>
        <w:t>= {{drive_pulley_rpm}} rpm</w:t>
      </w:r>
    </w:p>
    <w:p w14:paraId="4B265253" w14:textId="77777777" w:rsidR="00913F30" w:rsidRDefault="00000000">
      <w:pPr>
        <w:keepNext/>
        <w:spacing w:before="100" w:after="0"/>
      </w:pPr>
      <w:r>
        <w:rPr>
          <w:b/>
        </w:rPr>
        <w:t>26. Drive wrap resistance</w:t>
      </w:r>
    </w:p>
    <w:p w14:paraId="18311604" w14:textId="77777777" w:rsidR="00913F30" w:rsidRDefault="00000000">
      <w:pPr>
        <w:spacing w:after="20"/>
        <w:ind w:left="259"/>
      </w:pPr>
      <w:r>
        <w:rPr>
          <w:sz w:val="18"/>
        </w:rPr>
        <w:t>R_wd = R_w for drive pulley, calculated using drive pulley diameter and belt data</w:t>
      </w:r>
    </w:p>
    <w:p w14:paraId="2E266574" w14:textId="77777777" w:rsidR="00913F30" w:rsidRDefault="00000000">
      <w:pPr>
        <w:spacing w:after="20"/>
        <w:ind w:left="259"/>
      </w:pPr>
      <w:r>
        <w:rPr>
          <w:sz w:val="18"/>
        </w:rPr>
        <w:t>= {{drive_wrap_resistance}} N</w:t>
      </w:r>
    </w:p>
    <w:p w14:paraId="120EF05B" w14:textId="77777777" w:rsidR="00913F30" w:rsidRDefault="00000000">
      <w:pPr>
        <w:keepNext/>
        <w:spacing w:before="100" w:after="0"/>
      </w:pPr>
      <w:r>
        <w:rPr>
          <w:b/>
        </w:rPr>
        <w:t>27. Drive bearing resistance</w:t>
      </w:r>
    </w:p>
    <w:p w14:paraId="62278509" w14:textId="77777777" w:rsidR="00913F30" w:rsidRDefault="00000000">
      <w:pPr>
        <w:spacing w:after="20"/>
        <w:ind w:left="259"/>
      </w:pPr>
      <w:r>
        <w:rPr>
          <w:sz w:val="18"/>
        </w:rPr>
        <w:t>R_bd = R_b for drive pulley bearing</w:t>
      </w:r>
    </w:p>
    <w:p w14:paraId="21278A08" w14:textId="77777777" w:rsidR="00913F30" w:rsidRDefault="00000000">
      <w:pPr>
        <w:spacing w:after="20"/>
        <w:ind w:left="259"/>
      </w:pPr>
      <w:r>
        <w:rPr>
          <w:sz w:val="18"/>
        </w:rPr>
        <w:t>= {{drive_bearing_resistance}} N</w:t>
      </w:r>
    </w:p>
    <w:p w14:paraId="04E70DA2" w14:textId="77777777" w:rsidR="00913F30" w:rsidRDefault="00000000">
      <w:pPr>
        <w:keepNext/>
        <w:spacing w:before="100" w:after="0"/>
      </w:pPr>
      <w:r>
        <w:rPr>
          <w:b/>
        </w:rPr>
        <w:t>28. Effective tension</w:t>
      </w:r>
    </w:p>
    <w:p w14:paraId="2F02A039" w14:textId="77777777" w:rsidR="00913F30" w:rsidRDefault="00000000">
      <w:pPr>
        <w:spacing w:after="20"/>
        <w:ind w:left="259"/>
      </w:pPr>
      <w:r>
        <w:rPr>
          <w:sz w:val="18"/>
        </w:rPr>
        <w:t>T_E = R + R_SL + R_s + R_sp</w:t>
      </w:r>
    </w:p>
    <w:p w14:paraId="12C9702B" w14:textId="77777777" w:rsidR="00913F30" w:rsidRDefault="00000000">
      <w:pPr>
        <w:spacing w:after="20"/>
        <w:ind w:left="259"/>
      </w:pPr>
      <w:r>
        <w:rPr>
          <w:sz w:val="18"/>
        </w:rPr>
        <w:t>= {{main_resistance}} + {{slope_resistance}} + {{secondary_resistance}} + {{special_resistance}}</w:t>
      </w:r>
    </w:p>
    <w:p w14:paraId="54E0E3B5" w14:textId="77777777" w:rsidR="00913F30" w:rsidRDefault="00000000">
      <w:pPr>
        <w:spacing w:after="20"/>
        <w:ind w:left="259"/>
      </w:pPr>
      <w:r>
        <w:rPr>
          <w:sz w:val="18"/>
        </w:rPr>
        <w:t>= {{effective_tension}} N</w:t>
      </w:r>
    </w:p>
    <w:p w14:paraId="528C7889" w14:textId="77777777" w:rsidR="00913F30" w:rsidRDefault="00000000">
      <w:pPr>
        <w:keepNext/>
        <w:spacing w:before="100" w:after="0"/>
      </w:pPr>
      <w:r>
        <w:rPr>
          <w:b/>
        </w:rPr>
        <w:t>29. Power at drive pulley</w:t>
      </w:r>
    </w:p>
    <w:p w14:paraId="71F8FB2E" w14:textId="77777777" w:rsidR="00913F30" w:rsidRDefault="00000000">
      <w:pPr>
        <w:spacing w:after="20"/>
        <w:ind w:left="259"/>
      </w:pPr>
      <w:r>
        <w:rPr>
          <w:sz w:val="18"/>
        </w:rPr>
        <w:t>P_DP = (T_E x V) / 1000</w:t>
      </w:r>
    </w:p>
    <w:p w14:paraId="77C904A0" w14:textId="77777777" w:rsidR="00913F30" w:rsidRDefault="00000000">
      <w:pPr>
        <w:spacing w:after="20"/>
        <w:ind w:left="259"/>
      </w:pPr>
      <w:r>
        <w:rPr>
          <w:sz w:val="18"/>
        </w:rPr>
        <w:t>= ({{effective_tension}} x {{belt_speed}}) / 1000</w:t>
      </w:r>
    </w:p>
    <w:p w14:paraId="75C36422" w14:textId="77777777" w:rsidR="00913F30" w:rsidRDefault="00000000">
      <w:pPr>
        <w:spacing w:after="20"/>
        <w:ind w:left="259"/>
      </w:pPr>
      <w:r>
        <w:rPr>
          <w:sz w:val="18"/>
        </w:rPr>
        <w:t>= {{power_at_drive_pulley}} kW</w:t>
      </w:r>
    </w:p>
    <w:p w14:paraId="63E56FD9" w14:textId="77777777" w:rsidR="00913F30" w:rsidRDefault="00000000">
      <w:pPr>
        <w:keepNext/>
        <w:spacing w:before="100" w:after="0"/>
      </w:pPr>
      <w:r>
        <w:rPr>
          <w:b/>
        </w:rPr>
        <w:t>30. Absorbed power</w:t>
      </w:r>
    </w:p>
    <w:p w14:paraId="7400CFA4" w14:textId="77777777" w:rsidR="00913F30" w:rsidRDefault="00000000">
      <w:pPr>
        <w:spacing w:after="20"/>
        <w:ind w:left="259"/>
      </w:pPr>
      <w:r>
        <w:rPr>
          <w:sz w:val="18"/>
        </w:rPr>
        <w:t>P_A = P_DP + [(R_wd + R_bd) x V / 1000]</w:t>
      </w:r>
    </w:p>
    <w:p w14:paraId="5E2AB16D" w14:textId="77777777" w:rsidR="00913F30" w:rsidRDefault="00000000">
      <w:pPr>
        <w:spacing w:after="20"/>
        <w:ind w:left="259"/>
      </w:pPr>
      <w:r>
        <w:rPr>
          <w:sz w:val="18"/>
        </w:rPr>
        <w:t>= {{power_at_drive_pulley}} + [({{drive_wrap_resistance}} + {{drive_bearing_resistance}}) x {{belt_speed}} / 1000]</w:t>
      </w:r>
    </w:p>
    <w:p w14:paraId="26E57D56" w14:textId="77777777" w:rsidR="00913F30" w:rsidRDefault="00000000">
      <w:pPr>
        <w:spacing w:after="20"/>
        <w:ind w:left="259"/>
      </w:pPr>
      <w:r>
        <w:rPr>
          <w:sz w:val="18"/>
        </w:rPr>
        <w:t>= {{absorbed_power}} kW</w:t>
      </w:r>
    </w:p>
    <w:p w14:paraId="4D0624CF" w14:textId="77777777" w:rsidR="00913F30" w:rsidRDefault="00000000">
      <w:pPr>
        <w:keepNext/>
        <w:spacing w:before="100" w:after="0"/>
      </w:pPr>
      <w:r>
        <w:rPr>
          <w:b/>
        </w:rPr>
        <w:t>31. Motor power</w:t>
      </w:r>
    </w:p>
    <w:p w14:paraId="7FBEE77F" w14:textId="77777777" w:rsidR="00913F30" w:rsidRDefault="00000000">
      <w:pPr>
        <w:spacing w:after="20"/>
        <w:ind w:left="259"/>
      </w:pPr>
      <w:r>
        <w:rPr>
          <w:sz w:val="18"/>
        </w:rPr>
        <w:t>P_M = (P_A / eta_1) x 1.2</w:t>
      </w:r>
    </w:p>
    <w:p w14:paraId="59C3EC38" w14:textId="77777777" w:rsidR="00913F30" w:rsidRDefault="00000000">
      <w:pPr>
        <w:spacing w:after="20"/>
        <w:ind w:left="259"/>
      </w:pPr>
      <w:r>
        <w:rPr>
          <w:sz w:val="18"/>
        </w:rPr>
        <w:t>= ({{absorbed_power}} / {{drive_efficiency}}) x 1.2</w:t>
      </w:r>
    </w:p>
    <w:p w14:paraId="4C4A0E90" w14:textId="77777777" w:rsidR="00913F30" w:rsidRDefault="00000000">
      <w:pPr>
        <w:spacing w:after="20"/>
        <w:ind w:left="259"/>
      </w:pPr>
      <w:r>
        <w:rPr>
          <w:sz w:val="18"/>
        </w:rPr>
        <w:t>= {{motor_power}} kW</w:t>
      </w:r>
    </w:p>
    <w:p w14:paraId="501D8B92" w14:textId="77777777" w:rsidR="00913F30" w:rsidRDefault="00000000">
      <w:pPr>
        <w:keepNext/>
        <w:spacing w:before="100" w:after="0"/>
      </w:pPr>
      <w:r>
        <w:rPr>
          <w:b/>
        </w:rPr>
        <w:t>32. Gearbox power</w:t>
      </w:r>
    </w:p>
    <w:p w14:paraId="1880310A" w14:textId="77777777" w:rsidR="00913F30" w:rsidRDefault="00000000">
      <w:pPr>
        <w:spacing w:after="20"/>
        <w:ind w:left="259"/>
      </w:pPr>
      <w:r>
        <w:rPr>
          <w:sz w:val="18"/>
        </w:rPr>
        <w:t>P_G = P_M x SF</w:t>
      </w:r>
    </w:p>
    <w:p w14:paraId="08E60DAD" w14:textId="77777777" w:rsidR="00913F30" w:rsidRDefault="00000000">
      <w:pPr>
        <w:spacing w:after="20"/>
        <w:ind w:left="259"/>
      </w:pPr>
      <w:r>
        <w:rPr>
          <w:sz w:val="18"/>
        </w:rPr>
        <w:t>= {{motor_power}} x {{service_factor}}</w:t>
      </w:r>
    </w:p>
    <w:p w14:paraId="7CA74C6F" w14:textId="77777777" w:rsidR="00913F30" w:rsidRDefault="00000000">
      <w:pPr>
        <w:spacing w:after="20"/>
        <w:ind w:left="259"/>
      </w:pPr>
      <w:r>
        <w:rPr>
          <w:sz w:val="18"/>
        </w:rPr>
        <w:t>= {{gearbox_power}} kW</w:t>
      </w:r>
    </w:p>
    <w:p w14:paraId="392C2D12" w14:textId="77777777" w:rsidR="00913F30" w:rsidRDefault="00000000">
      <w:pPr>
        <w:keepNext/>
        <w:spacing w:before="100" w:after="0"/>
      </w:pPr>
      <w:r>
        <w:rPr>
          <w:b/>
        </w:rPr>
        <w:t>33. Belt tensions at drive pulley</w:t>
      </w:r>
    </w:p>
    <w:p w14:paraId="6EC9D0FF" w14:textId="77777777" w:rsidR="00913F30" w:rsidRDefault="00000000">
      <w:pPr>
        <w:spacing w:after="20"/>
        <w:ind w:left="259"/>
      </w:pPr>
      <w:r>
        <w:rPr>
          <w:sz w:val="18"/>
        </w:rPr>
        <w:t>T_1 = T_E x [(K_d / (e</w:t>
      </w:r>
      <w:proofErr w:type="gramStart"/>
      <w:r>
        <w:rPr>
          <w:sz w:val="18"/>
        </w:rPr>
        <w:t>^(</w:t>
      </w:r>
      <w:proofErr w:type="gramEnd"/>
      <w:r>
        <w:rPr>
          <w:sz w:val="18"/>
        </w:rPr>
        <w:t>mu x alpha) - 1)) + 1]</w:t>
      </w:r>
    </w:p>
    <w:p w14:paraId="4F63AF16" w14:textId="77777777" w:rsidR="00913F30" w:rsidRDefault="00000000">
      <w:pPr>
        <w:spacing w:after="20"/>
        <w:ind w:left="259"/>
      </w:pPr>
      <w:r>
        <w:rPr>
          <w:sz w:val="18"/>
        </w:rPr>
        <w:t>= {{effective_tension}} x [({{drive_coefficient}} / (e^({{friction_material_belt}} x {{wrap_angle_radian}}) - 1)) + 1]</w:t>
      </w:r>
    </w:p>
    <w:p w14:paraId="3E40C0ED" w14:textId="77777777" w:rsidR="00913F30" w:rsidRDefault="00000000">
      <w:pPr>
        <w:spacing w:after="20"/>
        <w:ind w:left="259"/>
      </w:pPr>
      <w:r>
        <w:rPr>
          <w:sz w:val="18"/>
        </w:rPr>
        <w:t>= {{tight_side_tension}} N</w:t>
      </w:r>
    </w:p>
    <w:p w14:paraId="55360715" w14:textId="77777777" w:rsidR="00913F30" w:rsidRDefault="00000000">
      <w:pPr>
        <w:spacing w:after="20"/>
        <w:ind w:left="259"/>
      </w:pPr>
      <w:r>
        <w:rPr>
          <w:sz w:val="18"/>
        </w:rPr>
        <w:t>T_2 = T_1 - T_E = {{slack_side_tension}} N</w:t>
      </w:r>
    </w:p>
    <w:p w14:paraId="14BA994F" w14:textId="77777777" w:rsidR="00913F30" w:rsidRDefault="00000000">
      <w:pPr>
        <w:keepNext/>
        <w:spacing w:before="100" w:after="0"/>
      </w:pPr>
      <w:r>
        <w:rPr>
          <w:b/>
        </w:rPr>
        <w:t>34. High speed coupling torque</w:t>
      </w:r>
    </w:p>
    <w:p w14:paraId="559815A8" w14:textId="77777777" w:rsidR="00913F30" w:rsidRDefault="00000000">
      <w:pPr>
        <w:spacing w:after="20"/>
        <w:ind w:left="259"/>
      </w:pPr>
      <w:r>
        <w:rPr>
          <w:sz w:val="18"/>
        </w:rPr>
        <w:t>T_HS = (9550 x P_G) / N_m</w:t>
      </w:r>
    </w:p>
    <w:p w14:paraId="4683C372" w14:textId="77777777" w:rsidR="00913F30" w:rsidRDefault="00000000">
      <w:pPr>
        <w:spacing w:after="20"/>
        <w:ind w:left="259"/>
      </w:pPr>
      <w:r>
        <w:rPr>
          <w:sz w:val="18"/>
        </w:rPr>
        <w:t>= (9550 x {{gearbox_power}}) / {{motor_speed}}</w:t>
      </w:r>
    </w:p>
    <w:p w14:paraId="47EDB817" w14:textId="77777777" w:rsidR="00913F30" w:rsidRDefault="00000000">
      <w:pPr>
        <w:spacing w:after="20"/>
        <w:ind w:left="259"/>
      </w:pPr>
      <w:r>
        <w:rPr>
          <w:sz w:val="18"/>
        </w:rPr>
        <w:t>= {{high_speed_coupling}} N-m</w:t>
      </w:r>
    </w:p>
    <w:p w14:paraId="05BC35BB" w14:textId="77777777" w:rsidR="00913F30" w:rsidRDefault="00000000">
      <w:pPr>
        <w:keepNext/>
        <w:spacing w:before="100" w:after="0"/>
      </w:pPr>
      <w:r>
        <w:rPr>
          <w:b/>
        </w:rPr>
        <w:t>35. Low speed coupling torque</w:t>
      </w:r>
    </w:p>
    <w:p w14:paraId="20660593" w14:textId="77777777" w:rsidR="00913F30" w:rsidRDefault="00000000">
      <w:pPr>
        <w:spacing w:after="20"/>
        <w:ind w:left="259"/>
      </w:pPr>
      <w:r>
        <w:rPr>
          <w:sz w:val="18"/>
        </w:rPr>
        <w:t>T_LS = (9550 x P_G) / N_p</w:t>
      </w:r>
    </w:p>
    <w:p w14:paraId="04F0AC8D" w14:textId="77777777" w:rsidR="00913F30" w:rsidRDefault="00000000">
      <w:pPr>
        <w:spacing w:after="20"/>
        <w:ind w:left="259"/>
      </w:pPr>
      <w:r>
        <w:rPr>
          <w:sz w:val="18"/>
        </w:rPr>
        <w:lastRenderedPageBreak/>
        <w:t>= (9550 x {{gearbox_power}}) / {{drive_pulley_rpm}}</w:t>
      </w:r>
    </w:p>
    <w:p w14:paraId="20185007" w14:textId="77777777" w:rsidR="00913F30" w:rsidRDefault="00000000">
      <w:pPr>
        <w:spacing w:after="20"/>
        <w:ind w:left="259"/>
      </w:pPr>
      <w:r>
        <w:rPr>
          <w:sz w:val="18"/>
        </w:rPr>
        <w:t>= {{low_speed_coupling}} N-m</w:t>
      </w:r>
    </w:p>
    <w:p w14:paraId="5FC2D5DD" w14:textId="77777777" w:rsidR="00913F30" w:rsidRDefault="00000000">
      <w:pPr>
        <w:keepNext/>
        <w:spacing w:before="100" w:after="0"/>
      </w:pPr>
      <w:r>
        <w:rPr>
          <w:b/>
        </w:rPr>
        <w:t>36. Resultant pulley load</w:t>
      </w:r>
    </w:p>
    <w:p w14:paraId="50935766" w14:textId="77777777" w:rsidR="00913F30" w:rsidRDefault="00000000">
      <w:pPr>
        <w:spacing w:after="20"/>
        <w:ind w:left="259"/>
      </w:pPr>
      <w:r>
        <w:rPr>
          <w:sz w:val="18"/>
        </w:rPr>
        <w:t>F = T_1 + T_2</w:t>
      </w:r>
    </w:p>
    <w:p w14:paraId="3F8CD546" w14:textId="77777777" w:rsidR="00913F30" w:rsidRDefault="00000000">
      <w:pPr>
        <w:spacing w:after="20"/>
        <w:ind w:left="259"/>
      </w:pPr>
      <w:r>
        <w:rPr>
          <w:sz w:val="18"/>
        </w:rPr>
        <w:t>= {{tight_side_tension}} + {{slack_side_tension}}</w:t>
      </w:r>
    </w:p>
    <w:p w14:paraId="18DEA384" w14:textId="77777777" w:rsidR="00913F30" w:rsidRDefault="00000000">
      <w:pPr>
        <w:spacing w:after="20"/>
        <w:ind w:left="259"/>
      </w:pPr>
      <w:r>
        <w:rPr>
          <w:sz w:val="18"/>
        </w:rPr>
        <w:t>= {{resultant_pulley_load}} N</w:t>
      </w:r>
    </w:p>
    <w:p w14:paraId="3033C490" w14:textId="77777777" w:rsidR="00913F30" w:rsidRDefault="00000000">
      <w:pPr>
        <w:keepNext/>
        <w:spacing w:before="100" w:after="0"/>
      </w:pPr>
      <w:r>
        <w:rPr>
          <w:b/>
        </w:rPr>
        <w:t>37. Maximum bending moment on pulley shaft</w:t>
      </w:r>
    </w:p>
    <w:p w14:paraId="4D089856" w14:textId="77777777" w:rsidR="00913F30" w:rsidRDefault="00000000">
      <w:pPr>
        <w:spacing w:after="20"/>
        <w:ind w:left="259"/>
      </w:pPr>
      <w:r>
        <w:rPr>
          <w:sz w:val="18"/>
        </w:rPr>
        <w:t>M = F x L_p / 4</w:t>
      </w:r>
    </w:p>
    <w:p w14:paraId="5DC8F4C8" w14:textId="77777777" w:rsidR="00913F30" w:rsidRDefault="00000000">
      <w:pPr>
        <w:spacing w:after="20"/>
        <w:ind w:left="259"/>
      </w:pPr>
      <w:r>
        <w:rPr>
          <w:sz w:val="18"/>
        </w:rPr>
        <w:t>= {{resultant_pulley_load}} x {{pulley_face_width}} / 4</w:t>
      </w:r>
    </w:p>
    <w:p w14:paraId="016378D2" w14:textId="77777777" w:rsidR="00913F30" w:rsidRDefault="00000000">
      <w:pPr>
        <w:spacing w:after="20"/>
        <w:ind w:left="259"/>
      </w:pPr>
      <w:r>
        <w:rPr>
          <w:sz w:val="18"/>
        </w:rPr>
        <w:t>= {{maximum_bending_moment}} N-mm</w:t>
      </w:r>
    </w:p>
    <w:p w14:paraId="601ED3CC" w14:textId="77777777" w:rsidR="00913F30" w:rsidRDefault="00000000">
      <w:pPr>
        <w:keepNext/>
        <w:spacing w:before="100" w:after="0"/>
      </w:pPr>
      <w:r>
        <w:rPr>
          <w:b/>
        </w:rPr>
        <w:t>38. Equivalent torque</w:t>
      </w:r>
    </w:p>
    <w:p w14:paraId="19B02C34" w14:textId="77777777" w:rsidR="00913F30" w:rsidRDefault="00000000">
      <w:pPr>
        <w:spacing w:after="20"/>
        <w:ind w:left="259"/>
      </w:pPr>
      <w:r>
        <w:rPr>
          <w:sz w:val="18"/>
        </w:rPr>
        <w:t>T_eq = sqrt[(2</w:t>
      </w:r>
      <w:proofErr w:type="gramStart"/>
      <w:r>
        <w:rPr>
          <w:sz w:val="18"/>
        </w:rPr>
        <w:t>M)^</w:t>
      </w:r>
      <w:proofErr w:type="gramEnd"/>
      <w:r>
        <w:rPr>
          <w:sz w:val="18"/>
        </w:rPr>
        <w:t>2 + (1.5T_HS x 1000)^2]</w:t>
      </w:r>
    </w:p>
    <w:p w14:paraId="169C85D5" w14:textId="77777777" w:rsidR="00913F30" w:rsidRDefault="00000000">
      <w:pPr>
        <w:spacing w:after="20"/>
        <w:ind w:left="259"/>
      </w:pPr>
      <w:r>
        <w:rPr>
          <w:sz w:val="18"/>
        </w:rPr>
        <w:t xml:space="preserve">= </w:t>
      </w:r>
      <w:proofErr w:type="gramStart"/>
      <w:r>
        <w:rPr>
          <w:sz w:val="18"/>
        </w:rPr>
        <w:t>sqrt[</w:t>
      </w:r>
      <w:proofErr w:type="gramEnd"/>
      <w:r>
        <w:rPr>
          <w:sz w:val="18"/>
        </w:rPr>
        <w:t>(2 x {{maximum_bending_moment}})^2 + (1.5 x {{high_speed_coupling}} x 1000)^2]</w:t>
      </w:r>
    </w:p>
    <w:p w14:paraId="0DC70609" w14:textId="77777777" w:rsidR="00913F30" w:rsidRDefault="00000000">
      <w:pPr>
        <w:spacing w:after="20"/>
        <w:ind w:left="259"/>
      </w:pPr>
      <w:r>
        <w:rPr>
          <w:sz w:val="18"/>
        </w:rPr>
        <w:t>= {{equivalent_torque}} N-mm</w:t>
      </w:r>
    </w:p>
    <w:p w14:paraId="273F4FF4" w14:textId="77777777" w:rsidR="00913F30" w:rsidRDefault="00000000">
      <w:pPr>
        <w:keepNext/>
        <w:spacing w:before="100" w:after="0"/>
      </w:pPr>
      <w:r>
        <w:rPr>
          <w:b/>
        </w:rPr>
        <w:t>39. Pulley shaft diameter</w:t>
      </w:r>
    </w:p>
    <w:p w14:paraId="42EAFE76" w14:textId="77777777" w:rsidR="00913F30" w:rsidRDefault="00000000">
      <w:pPr>
        <w:spacing w:after="20"/>
        <w:ind w:left="259"/>
      </w:pPr>
      <w:r>
        <w:rPr>
          <w:sz w:val="18"/>
        </w:rPr>
        <w:t>d = [(16 x T_eq) / (pi x tau</w:t>
      </w:r>
      <w:proofErr w:type="gramStart"/>
      <w:r>
        <w:rPr>
          <w:sz w:val="18"/>
        </w:rPr>
        <w:t>)]^</w:t>
      </w:r>
      <w:proofErr w:type="gramEnd"/>
      <w:r>
        <w:rPr>
          <w:sz w:val="18"/>
        </w:rPr>
        <w:t>(1/3)</w:t>
      </w:r>
    </w:p>
    <w:p w14:paraId="4C30BEE5" w14:textId="77777777" w:rsidR="00913F30" w:rsidRDefault="00000000">
      <w:pPr>
        <w:spacing w:after="20"/>
        <w:ind w:left="259"/>
      </w:pPr>
      <w:r>
        <w:rPr>
          <w:sz w:val="18"/>
        </w:rPr>
        <w:t>= [(16 x {{equivalent_torque}}) / (pi x {{allowable_shear_stress}}</w:t>
      </w:r>
      <w:proofErr w:type="gramStart"/>
      <w:r>
        <w:rPr>
          <w:sz w:val="18"/>
        </w:rPr>
        <w:t>)]^</w:t>
      </w:r>
      <w:proofErr w:type="gramEnd"/>
      <w:r>
        <w:rPr>
          <w:sz w:val="18"/>
        </w:rPr>
        <w:t>(1/3)</w:t>
      </w:r>
    </w:p>
    <w:p w14:paraId="051842B8" w14:textId="77777777" w:rsidR="00913F30" w:rsidRDefault="00000000">
      <w:pPr>
        <w:spacing w:after="20"/>
        <w:ind w:left="259"/>
      </w:pPr>
      <w:r>
        <w:rPr>
          <w:sz w:val="18"/>
        </w:rPr>
        <w:t>= {{pulley_shaft_diameter}} mm</w:t>
      </w:r>
    </w:p>
    <w:p w14:paraId="0EC4330F" w14:textId="77777777" w:rsidR="00913F30" w:rsidRDefault="00000000">
      <w:r>
        <w:br w:type="page"/>
      </w:r>
    </w:p>
    <w:p w14:paraId="17E7925B" w14:textId="77777777" w:rsidR="00913F30" w:rsidRDefault="00000000">
      <w:pPr>
        <w:spacing w:before="1400" w:after="120"/>
      </w:pPr>
      <w:r>
        <w:rPr>
          <w:b/>
          <w:sz w:val="26"/>
        </w:rPr>
        <w:lastRenderedPageBreak/>
        <w:t>OUTPUT CALCULATIONS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71"/>
        <w:gridCol w:w="3671"/>
        <w:gridCol w:w="1152"/>
        <w:gridCol w:w="1224"/>
      </w:tblGrid>
      <w:tr w:rsidR="00913F30" w14:paraId="3A8114FD" w14:textId="77777777">
        <w:trPr>
          <w:jc w:val="center"/>
        </w:trPr>
        <w:tc>
          <w:tcPr>
            <w:tcW w:w="3671" w:type="dxa"/>
            <w:shd w:val="clear" w:color="auto" w:fill="DDEFF6"/>
            <w:vAlign w:val="center"/>
          </w:tcPr>
          <w:p w14:paraId="29E6609C" w14:textId="77777777" w:rsidR="00913F30" w:rsidRDefault="00000000">
            <w:r>
              <w:rPr>
                <w:b/>
                <w:sz w:val="20"/>
              </w:rPr>
              <w:t>Parameter</w:t>
            </w:r>
          </w:p>
        </w:tc>
        <w:tc>
          <w:tcPr>
            <w:tcW w:w="3671" w:type="dxa"/>
            <w:shd w:val="clear" w:color="auto" w:fill="DDEFF6"/>
            <w:vAlign w:val="center"/>
          </w:tcPr>
          <w:p w14:paraId="06151951" w14:textId="77777777" w:rsidR="00913F30" w:rsidRDefault="00000000">
            <w:r>
              <w:rPr>
                <w:b/>
                <w:sz w:val="20"/>
              </w:rPr>
              <w:t>Value</w:t>
            </w:r>
          </w:p>
        </w:tc>
        <w:tc>
          <w:tcPr>
            <w:tcW w:w="1152" w:type="dxa"/>
            <w:shd w:val="clear" w:color="auto" w:fill="DDEFF6"/>
            <w:vAlign w:val="center"/>
          </w:tcPr>
          <w:p w14:paraId="7278E754" w14:textId="77777777" w:rsidR="00913F30" w:rsidRDefault="00000000">
            <w:r>
              <w:rPr>
                <w:b/>
                <w:sz w:val="20"/>
              </w:rPr>
              <w:t>Symbol</w:t>
            </w:r>
          </w:p>
        </w:tc>
        <w:tc>
          <w:tcPr>
            <w:tcW w:w="1224" w:type="dxa"/>
            <w:shd w:val="clear" w:color="auto" w:fill="DDEFF6"/>
            <w:vAlign w:val="center"/>
          </w:tcPr>
          <w:p w14:paraId="234F767B" w14:textId="77777777" w:rsidR="00913F30" w:rsidRDefault="00000000">
            <w:r>
              <w:rPr>
                <w:b/>
                <w:sz w:val="20"/>
              </w:rPr>
              <w:t>Unit</w:t>
            </w:r>
          </w:p>
        </w:tc>
      </w:tr>
      <w:tr w:rsidR="00913F30" w14:paraId="66D1DEF3" w14:textId="77777777">
        <w:trPr>
          <w:jc w:val="center"/>
        </w:trPr>
        <w:tc>
          <w:tcPr>
            <w:tcW w:w="3671" w:type="dxa"/>
            <w:vAlign w:val="center"/>
          </w:tcPr>
          <w:p w14:paraId="050F129E" w14:textId="77777777" w:rsidR="00913F30" w:rsidRDefault="00000000">
            <w:r>
              <w:t>Conveyor capacity</w:t>
            </w:r>
          </w:p>
        </w:tc>
        <w:tc>
          <w:tcPr>
            <w:tcW w:w="3671" w:type="dxa"/>
            <w:vAlign w:val="center"/>
          </w:tcPr>
          <w:p w14:paraId="2E49EFAC" w14:textId="77777777" w:rsidR="00913F30" w:rsidRDefault="00000000">
            <w:r>
              <w:t>{{conveyor_capacity}}</w:t>
            </w:r>
          </w:p>
        </w:tc>
        <w:tc>
          <w:tcPr>
            <w:tcW w:w="1152" w:type="dxa"/>
            <w:vAlign w:val="center"/>
          </w:tcPr>
          <w:p w14:paraId="657C5CC5" w14:textId="77777777" w:rsidR="00913F30" w:rsidRDefault="00000000">
            <w:r>
              <w:t>C</w:t>
            </w:r>
          </w:p>
        </w:tc>
        <w:tc>
          <w:tcPr>
            <w:tcW w:w="1224" w:type="dxa"/>
            <w:vAlign w:val="center"/>
          </w:tcPr>
          <w:p w14:paraId="6EFFCFC0" w14:textId="77777777" w:rsidR="00913F30" w:rsidRDefault="00000000">
            <w:r>
              <w:t>tph</w:t>
            </w:r>
          </w:p>
        </w:tc>
      </w:tr>
      <w:tr w:rsidR="00913F30" w14:paraId="47CDEE5C" w14:textId="77777777">
        <w:trPr>
          <w:jc w:val="center"/>
        </w:trPr>
        <w:tc>
          <w:tcPr>
            <w:tcW w:w="3671" w:type="dxa"/>
            <w:vAlign w:val="center"/>
          </w:tcPr>
          <w:p w14:paraId="1C630731" w14:textId="77777777" w:rsidR="00913F30" w:rsidRDefault="00000000">
            <w:r>
              <w:t>Volumetric capacity</w:t>
            </w:r>
          </w:p>
        </w:tc>
        <w:tc>
          <w:tcPr>
            <w:tcW w:w="3671" w:type="dxa"/>
            <w:vAlign w:val="center"/>
          </w:tcPr>
          <w:p w14:paraId="1E17A065" w14:textId="77777777" w:rsidR="00913F30" w:rsidRDefault="00000000">
            <w:r>
              <w:t>{{volumetric_capacity}}</w:t>
            </w:r>
          </w:p>
        </w:tc>
        <w:tc>
          <w:tcPr>
            <w:tcW w:w="1152" w:type="dxa"/>
            <w:vAlign w:val="center"/>
          </w:tcPr>
          <w:p w14:paraId="0B710202" w14:textId="77777777" w:rsidR="00913F30" w:rsidRDefault="00000000">
            <w:r>
              <w:t>Q</w:t>
            </w:r>
          </w:p>
        </w:tc>
        <w:tc>
          <w:tcPr>
            <w:tcW w:w="1224" w:type="dxa"/>
            <w:vAlign w:val="center"/>
          </w:tcPr>
          <w:p w14:paraId="0966CCDD" w14:textId="77777777" w:rsidR="00913F30" w:rsidRDefault="00000000">
            <w:r>
              <w:t>m3/s</w:t>
            </w:r>
          </w:p>
        </w:tc>
      </w:tr>
      <w:tr w:rsidR="00913F30" w14:paraId="72585DC8" w14:textId="77777777">
        <w:trPr>
          <w:jc w:val="center"/>
        </w:trPr>
        <w:tc>
          <w:tcPr>
            <w:tcW w:w="3671" w:type="dxa"/>
            <w:vAlign w:val="center"/>
          </w:tcPr>
          <w:p w14:paraId="423E227A" w14:textId="77777777" w:rsidR="00913F30" w:rsidRDefault="00000000">
            <w:r>
              <w:t>Mass of handled material</w:t>
            </w:r>
          </w:p>
        </w:tc>
        <w:tc>
          <w:tcPr>
            <w:tcW w:w="3671" w:type="dxa"/>
            <w:vAlign w:val="center"/>
          </w:tcPr>
          <w:p w14:paraId="64BD811A" w14:textId="77777777" w:rsidR="00913F30" w:rsidRDefault="00000000">
            <w:r>
              <w:t>{{mass_handled_material}}</w:t>
            </w:r>
          </w:p>
        </w:tc>
        <w:tc>
          <w:tcPr>
            <w:tcW w:w="1152" w:type="dxa"/>
            <w:vAlign w:val="center"/>
          </w:tcPr>
          <w:p w14:paraId="550EBA08" w14:textId="77777777" w:rsidR="00913F30" w:rsidRDefault="00000000">
            <w:r>
              <w:t>m_G</w:t>
            </w:r>
          </w:p>
        </w:tc>
        <w:tc>
          <w:tcPr>
            <w:tcW w:w="1224" w:type="dxa"/>
            <w:vAlign w:val="center"/>
          </w:tcPr>
          <w:p w14:paraId="31039ADA" w14:textId="77777777" w:rsidR="00913F30" w:rsidRDefault="00000000">
            <w:r>
              <w:t>kg/m</w:t>
            </w:r>
          </w:p>
        </w:tc>
      </w:tr>
      <w:tr w:rsidR="00913F30" w14:paraId="16790112" w14:textId="77777777">
        <w:trPr>
          <w:jc w:val="center"/>
        </w:trPr>
        <w:tc>
          <w:tcPr>
            <w:tcW w:w="3671" w:type="dxa"/>
            <w:vAlign w:val="center"/>
          </w:tcPr>
          <w:p w14:paraId="4312B186" w14:textId="77777777" w:rsidR="00913F30" w:rsidRDefault="00000000">
            <w:r>
              <w:t>Main resistance</w:t>
            </w:r>
          </w:p>
        </w:tc>
        <w:tc>
          <w:tcPr>
            <w:tcW w:w="3671" w:type="dxa"/>
            <w:vAlign w:val="center"/>
          </w:tcPr>
          <w:p w14:paraId="3F3142DD" w14:textId="77777777" w:rsidR="00913F30" w:rsidRDefault="00000000">
            <w:r>
              <w:t>{{main_resistance}}</w:t>
            </w:r>
          </w:p>
        </w:tc>
        <w:tc>
          <w:tcPr>
            <w:tcW w:w="1152" w:type="dxa"/>
            <w:vAlign w:val="center"/>
          </w:tcPr>
          <w:p w14:paraId="5FDEE250" w14:textId="77777777" w:rsidR="00913F30" w:rsidRDefault="00000000">
            <w:r>
              <w:t>R</w:t>
            </w:r>
          </w:p>
        </w:tc>
        <w:tc>
          <w:tcPr>
            <w:tcW w:w="1224" w:type="dxa"/>
            <w:vAlign w:val="center"/>
          </w:tcPr>
          <w:p w14:paraId="049D0297" w14:textId="77777777" w:rsidR="00913F30" w:rsidRDefault="00000000">
            <w:r>
              <w:t>N</w:t>
            </w:r>
          </w:p>
        </w:tc>
      </w:tr>
      <w:tr w:rsidR="00913F30" w14:paraId="56094320" w14:textId="77777777">
        <w:trPr>
          <w:jc w:val="center"/>
        </w:trPr>
        <w:tc>
          <w:tcPr>
            <w:tcW w:w="3671" w:type="dxa"/>
            <w:vAlign w:val="center"/>
          </w:tcPr>
          <w:p w14:paraId="3B2ADB71" w14:textId="77777777" w:rsidR="00913F30" w:rsidRDefault="00000000">
            <w:r>
              <w:t>Slope resistance</w:t>
            </w:r>
          </w:p>
        </w:tc>
        <w:tc>
          <w:tcPr>
            <w:tcW w:w="3671" w:type="dxa"/>
            <w:vAlign w:val="center"/>
          </w:tcPr>
          <w:p w14:paraId="763157F6" w14:textId="77777777" w:rsidR="00913F30" w:rsidRDefault="00000000">
            <w:r>
              <w:t>{{slope_resistance}}</w:t>
            </w:r>
          </w:p>
        </w:tc>
        <w:tc>
          <w:tcPr>
            <w:tcW w:w="1152" w:type="dxa"/>
            <w:vAlign w:val="center"/>
          </w:tcPr>
          <w:p w14:paraId="5E08775E" w14:textId="77777777" w:rsidR="00913F30" w:rsidRDefault="00000000">
            <w:r>
              <w:t>R_SL</w:t>
            </w:r>
          </w:p>
        </w:tc>
        <w:tc>
          <w:tcPr>
            <w:tcW w:w="1224" w:type="dxa"/>
            <w:vAlign w:val="center"/>
          </w:tcPr>
          <w:p w14:paraId="05D84CDC" w14:textId="77777777" w:rsidR="00913F30" w:rsidRDefault="00000000">
            <w:r>
              <w:t>N</w:t>
            </w:r>
          </w:p>
        </w:tc>
      </w:tr>
      <w:tr w:rsidR="00913F30" w14:paraId="22F3F0A4" w14:textId="77777777">
        <w:trPr>
          <w:jc w:val="center"/>
        </w:trPr>
        <w:tc>
          <w:tcPr>
            <w:tcW w:w="3671" w:type="dxa"/>
            <w:vAlign w:val="center"/>
          </w:tcPr>
          <w:p w14:paraId="3C610D19" w14:textId="77777777" w:rsidR="00913F30" w:rsidRDefault="00000000">
            <w:r>
              <w:t>Acceleration length</w:t>
            </w:r>
          </w:p>
        </w:tc>
        <w:tc>
          <w:tcPr>
            <w:tcW w:w="3671" w:type="dxa"/>
            <w:vAlign w:val="center"/>
          </w:tcPr>
          <w:p w14:paraId="72405630" w14:textId="77777777" w:rsidR="00913F30" w:rsidRDefault="00000000">
            <w:r>
              <w:t>{{accel_length}}</w:t>
            </w:r>
          </w:p>
        </w:tc>
        <w:tc>
          <w:tcPr>
            <w:tcW w:w="1152" w:type="dxa"/>
            <w:vAlign w:val="center"/>
          </w:tcPr>
          <w:p w14:paraId="29377509" w14:textId="77777777" w:rsidR="00913F30" w:rsidRDefault="00000000">
            <w:r>
              <w:t>l_a</w:t>
            </w:r>
          </w:p>
        </w:tc>
        <w:tc>
          <w:tcPr>
            <w:tcW w:w="1224" w:type="dxa"/>
            <w:vAlign w:val="center"/>
          </w:tcPr>
          <w:p w14:paraId="4F91AF03" w14:textId="77777777" w:rsidR="00913F30" w:rsidRDefault="00000000">
            <w:r>
              <w:t>m</w:t>
            </w:r>
          </w:p>
        </w:tc>
      </w:tr>
      <w:tr w:rsidR="00913F30" w14:paraId="046D547B" w14:textId="77777777">
        <w:trPr>
          <w:jc w:val="center"/>
        </w:trPr>
        <w:tc>
          <w:tcPr>
            <w:tcW w:w="3671" w:type="dxa"/>
            <w:vAlign w:val="center"/>
          </w:tcPr>
          <w:p w14:paraId="0363824C" w14:textId="77777777" w:rsidR="00913F30" w:rsidRDefault="00000000">
            <w:r>
              <w:t>Acceleration resistance</w:t>
            </w:r>
          </w:p>
        </w:tc>
        <w:tc>
          <w:tcPr>
            <w:tcW w:w="3671" w:type="dxa"/>
            <w:vAlign w:val="center"/>
          </w:tcPr>
          <w:p w14:paraId="1B8A525D" w14:textId="77777777" w:rsidR="00913F30" w:rsidRDefault="00000000">
            <w:r>
              <w:t>{{accel_resistance_inertial}}</w:t>
            </w:r>
          </w:p>
        </w:tc>
        <w:tc>
          <w:tcPr>
            <w:tcW w:w="1152" w:type="dxa"/>
            <w:vAlign w:val="center"/>
          </w:tcPr>
          <w:p w14:paraId="24866878" w14:textId="77777777" w:rsidR="00913F30" w:rsidRDefault="00000000">
            <w:r>
              <w:t>R_a</w:t>
            </w:r>
          </w:p>
        </w:tc>
        <w:tc>
          <w:tcPr>
            <w:tcW w:w="1224" w:type="dxa"/>
            <w:vAlign w:val="center"/>
          </w:tcPr>
          <w:p w14:paraId="53627D4A" w14:textId="77777777" w:rsidR="00913F30" w:rsidRDefault="00000000">
            <w:r>
              <w:t>N</w:t>
            </w:r>
          </w:p>
        </w:tc>
      </w:tr>
      <w:tr w:rsidR="00913F30" w14:paraId="5B8CDF95" w14:textId="77777777">
        <w:trPr>
          <w:jc w:val="center"/>
        </w:trPr>
        <w:tc>
          <w:tcPr>
            <w:tcW w:w="3671" w:type="dxa"/>
            <w:vAlign w:val="center"/>
          </w:tcPr>
          <w:p w14:paraId="714EA8EE" w14:textId="77777777" w:rsidR="00913F30" w:rsidRDefault="00000000">
            <w:r>
              <w:t>Skirt acceleration resistance</w:t>
            </w:r>
          </w:p>
        </w:tc>
        <w:tc>
          <w:tcPr>
            <w:tcW w:w="3671" w:type="dxa"/>
            <w:vAlign w:val="center"/>
          </w:tcPr>
          <w:p w14:paraId="71B39FC7" w14:textId="77777777" w:rsidR="00913F30" w:rsidRDefault="00000000">
            <w:r>
              <w:t>{{skirt_accel_resistance}}</w:t>
            </w:r>
          </w:p>
        </w:tc>
        <w:tc>
          <w:tcPr>
            <w:tcW w:w="1152" w:type="dxa"/>
            <w:vAlign w:val="center"/>
          </w:tcPr>
          <w:p w14:paraId="13059619" w14:textId="77777777" w:rsidR="00913F30" w:rsidRDefault="00000000">
            <w:r>
              <w:t>R_ska</w:t>
            </w:r>
          </w:p>
        </w:tc>
        <w:tc>
          <w:tcPr>
            <w:tcW w:w="1224" w:type="dxa"/>
            <w:vAlign w:val="center"/>
          </w:tcPr>
          <w:p w14:paraId="585BF9D9" w14:textId="77777777" w:rsidR="00913F30" w:rsidRDefault="00000000">
            <w:r>
              <w:t>N</w:t>
            </w:r>
          </w:p>
        </w:tc>
      </w:tr>
      <w:tr w:rsidR="00913F30" w14:paraId="0C9CA93D" w14:textId="77777777">
        <w:trPr>
          <w:jc w:val="center"/>
        </w:trPr>
        <w:tc>
          <w:tcPr>
            <w:tcW w:w="3671" w:type="dxa"/>
            <w:vAlign w:val="center"/>
          </w:tcPr>
          <w:p w14:paraId="466A4A98" w14:textId="77777777" w:rsidR="00913F30" w:rsidRDefault="00000000">
            <w:r>
              <w:t>Wrap resistance</w:t>
            </w:r>
          </w:p>
        </w:tc>
        <w:tc>
          <w:tcPr>
            <w:tcW w:w="3671" w:type="dxa"/>
            <w:vAlign w:val="center"/>
          </w:tcPr>
          <w:p w14:paraId="76BC7F88" w14:textId="77777777" w:rsidR="00913F30" w:rsidRDefault="00000000">
            <w:r>
              <w:t>{{wrap_resistance}}</w:t>
            </w:r>
          </w:p>
        </w:tc>
        <w:tc>
          <w:tcPr>
            <w:tcW w:w="1152" w:type="dxa"/>
            <w:vAlign w:val="center"/>
          </w:tcPr>
          <w:p w14:paraId="38758E33" w14:textId="77777777" w:rsidR="00913F30" w:rsidRDefault="00000000">
            <w:r>
              <w:t>R_w</w:t>
            </w:r>
          </w:p>
        </w:tc>
        <w:tc>
          <w:tcPr>
            <w:tcW w:w="1224" w:type="dxa"/>
            <w:vAlign w:val="center"/>
          </w:tcPr>
          <w:p w14:paraId="10DD15DE" w14:textId="77777777" w:rsidR="00913F30" w:rsidRDefault="00000000">
            <w:r>
              <w:t>N</w:t>
            </w:r>
          </w:p>
        </w:tc>
      </w:tr>
      <w:tr w:rsidR="00913F30" w14:paraId="0C6B6885" w14:textId="77777777">
        <w:trPr>
          <w:jc w:val="center"/>
        </w:trPr>
        <w:tc>
          <w:tcPr>
            <w:tcW w:w="3671" w:type="dxa"/>
            <w:vAlign w:val="center"/>
          </w:tcPr>
          <w:p w14:paraId="7115367D" w14:textId="77777777" w:rsidR="00913F30" w:rsidRDefault="00000000">
            <w:r>
              <w:t>Bearing resistance</w:t>
            </w:r>
          </w:p>
        </w:tc>
        <w:tc>
          <w:tcPr>
            <w:tcW w:w="3671" w:type="dxa"/>
            <w:vAlign w:val="center"/>
          </w:tcPr>
          <w:p w14:paraId="55D8557E" w14:textId="77777777" w:rsidR="00913F30" w:rsidRDefault="00000000">
            <w:r>
              <w:t>{{bearing_resistance}}</w:t>
            </w:r>
          </w:p>
        </w:tc>
        <w:tc>
          <w:tcPr>
            <w:tcW w:w="1152" w:type="dxa"/>
            <w:vAlign w:val="center"/>
          </w:tcPr>
          <w:p w14:paraId="675494D1" w14:textId="77777777" w:rsidR="00913F30" w:rsidRDefault="00000000">
            <w:r>
              <w:t>R_b</w:t>
            </w:r>
          </w:p>
        </w:tc>
        <w:tc>
          <w:tcPr>
            <w:tcW w:w="1224" w:type="dxa"/>
            <w:vAlign w:val="center"/>
          </w:tcPr>
          <w:p w14:paraId="32DE1228" w14:textId="77777777" w:rsidR="00913F30" w:rsidRDefault="00000000">
            <w:r>
              <w:t>N</w:t>
            </w:r>
          </w:p>
        </w:tc>
      </w:tr>
      <w:tr w:rsidR="00913F30" w14:paraId="655CF905" w14:textId="77777777">
        <w:trPr>
          <w:jc w:val="center"/>
        </w:trPr>
        <w:tc>
          <w:tcPr>
            <w:tcW w:w="3671" w:type="dxa"/>
            <w:vAlign w:val="center"/>
          </w:tcPr>
          <w:p w14:paraId="0F955D95" w14:textId="77777777" w:rsidR="00913F30" w:rsidRDefault="00000000">
            <w:r>
              <w:t>Secondary resistance</w:t>
            </w:r>
          </w:p>
        </w:tc>
        <w:tc>
          <w:tcPr>
            <w:tcW w:w="3671" w:type="dxa"/>
            <w:vAlign w:val="center"/>
          </w:tcPr>
          <w:p w14:paraId="7033D77F" w14:textId="77777777" w:rsidR="00913F30" w:rsidRDefault="00000000">
            <w:r>
              <w:t>{{secondary_resistance}}</w:t>
            </w:r>
          </w:p>
        </w:tc>
        <w:tc>
          <w:tcPr>
            <w:tcW w:w="1152" w:type="dxa"/>
            <w:vAlign w:val="center"/>
          </w:tcPr>
          <w:p w14:paraId="0FDF1016" w14:textId="77777777" w:rsidR="00913F30" w:rsidRDefault="00000000">
            <w:r>
              <w:t>R_s</w:t>
            </w:r>
          </w:p>
        </w:tc>
        <w:tc>
          <w:tcPr>
            <w:tcW w:w="1224" w:type="dxa"/>
            <w:vAlign w:val="center"/>
          </w:tcPr>
          <w:p w14:paraId="7B78D3A9" w14:textId="77777777" w:rsidR="00913F30" w:rsidRDefault="00000000">
            <w:r>
              <w:t>N</w:t>
            </w:r>
          </w:p>
        </w:tc>
      </w:tr>
      <w:tr w:rsidR="00913F30" w14:paraId="46576239" w14:textId="77777777">
        <w:trPr>
          <w:jc w:val="center"/>
        </w:trPr>
        <w:tc>
          <w:tcPr>
            <w:tcW w:w="3671" w:type="dxa"/>
            <w:vAlign w:val="center"/>
          </w:tcPr>
          <w:p w14:paraId="3ACA341F" w14:textId="77777777" w:rsidR="00913F30" w:rsidRDefault="00000000">
            <w:r>
              <w:t>Idler tilt resistance</w:t>
            </w:r>
          </w:p>
        </w:tc>
        <w:tc>
          <w:tcPr>
            <w:tcW w:w="3671" w:type="dxa"/>
            <w:vAlign w:val="center"/>
          </w:tcPr>
          <w:p w14:paraId="7A3E5409" w14:textId="77777777" w:rsidR="00913F30" w:rsidRDefault="00000000">
            <w:r>
              <w:t>{{idler_tilt_resistance}}</w:t>
            </w:r>
          </w:p>
        </w:tc>
        <w:tc>
          <w:tcPr>
            <w:tcW w:w="1152" w:type="dxa"/>
            <w:vAlign w:val="center"/>
          </w:tcPr>
          <w:p w14:paraId="442AE81D" w14:textId="77777777" w:rsidR="00913F30" w:rsidRDefault="00000000">
            <w:r>
              <w:t>R_i</w:t>
            </w:r>
          </w:p>
        </w:tc>
        <w:tc>
          <w:tcPr>
            <w:tcW w:w="1224" w:type="dxa"/>
            <w:vAlign w:val="center"/>
          </w:tcPr>
          <w:p w14:paraId="3D176A57" w14:textId="77777777" w:rsidR="00913F30" w:rsidRDefault="00000000">
            <w:r>
              <w:t>N</w:t>
            </w:r>
          </w:p>
        </w:tc>
      </w:tr>
      <w:tr w:rsidR="00913F30" w14:paraId="67163A6F" w14:textId="77777777">
        <w:trPr>
          <w:jc w:val="center"/>
        </w:trPr>
        <w:tc>
          <w:tcPr>
            <w:tcW w:w="3671" w:type="dxa"/>
            <w:vAlign w:val="center"/>
          </w:tcPr>
          <w:p w14:paraId="215FFDA6" w14:textId="77777777" w:rsidR="00913F30" w:rsidRDefault="00000000">
            <w:r>
              <w:t>Skirt resistance main</w:t>
            </w:r>
          </w:p>
        </w:tc>
        <w:tc>
          <w:tcPr>
            <w:tcW w:w="3671" w:type="dxa"/>
            <w:vAlign w:val="center"/>
          </w:tcPr>
          <w:p w14:paraId="7A929414" w14:textId="77777777" w:rsidR="00913F30" w:rsidRDefault="00000000">
            <w:r>
              <w:t>{{skirt_resistance_main}}</w:t>
            </w:r>
          </w:p>
        </w:tc>
        <w:tc>
          <w:tcPr>
            <w:tcW w:w="1152" w:type="dxa"/>
            <w:vAlign w:val="center"/>
          </w:tcPr>
          <w:p w14:paraId="6447CE1B" w14:textId="77777777" w:rsidR="00913F30" w:rsidRDefault="00000000">
            <w:r>
              <w:t>R_sk</w:t>
            </w:r>
          </w:p>
        </w:tc>
        <w:tc>
          <w:tcPr>
            <w:tcW w:w="1224" w:type="dxa"/>
            <w:vAlign w:val="center"/>
          </w:tcPr>
          <w:p w14:paraId="31BAD1FA" w14:textId="77777777" w:rsidR="00913F30" w:rsidRDefault="00000000">
            <w:r>
              <w:t>N</w:t>
            </w:r>
          </w:p>
        </w:tc>
      </w:tr>
      <w:tr w:rsidR="00913F30" w14:paraId="4AEEC95B" w14:textId="77777777">
        <w:trPr>
          <w:jc w:val="center"/>
        </w:trPr>
        <w:tc>
          <w:tcPr>
            <w:tcW w:w="3671" w:type="dxa"/>
            <w:vAlign w:val="center"/>
          </w:tcPr>
          <w:p w14:paraId="5ACCB3A0" w14:textId="77777777" w:rsidR="00913F30" w:rsidRDefault="00000000">
            <w:r>
              <w:t>Belt cleaner resistance</w:t>
            </w:r>
          </w:p>
        </w:tc>
        <w:tc>
          <w:tcPr>
            <w:tcW w:w="3671" w:type="dxa"/>
            <w:vAlign w:val="center"/>
          </w:tcPr>
          <w:p w14:paraId="7A13F243" w14:textId="77777777" w:rsidR="00913F30" w:rsidRDefault="00000000">
            <w:r>
              <w:t>{{belt_cleaner_resistance}}</w:t>
            </w:r>
          </w:p>
        </w:tc>
        <w:tc>
          <w:tcPr>
            <w:tcW w:w="1152" w:type="dxa"/>
            <w:vAlign w:val="center"/>
          </w:tcPr>
          <w:p w14:paraId="6A41FF2E" w14:textId="77777777" w:rsidR="00913F30" w:rsidRDefault="00000000">
            <w:r>
              <w:t>R_bc</w:t>
            </w:r>
          </w:p>
        </w:tc>
        <w:tc>
          <w:tcPr>
            <w:tcW w:w="1224" w:type="dxa"/>
            <w:vAlign w:val="center"/>
          </w:tcPr>
          <w:p w14:paraId="00E777E2" w14:textId="77777777" w:rsidR="00913F30" w:rsidRDefault="00000000">
            <w:r>
              <w:t>N</w:t>
            </w:r>
          </w:p>
        </w:tc>
      </w:tr>
      <w:tr w:rsidR="00913F30" w14:paraId="0AB87BD0" w14:textId="77777777">
        <w:trPr>
          <w:jc w:val="center"/>
        </w:trPr>
        <w:tc>
          <w:tcPr>
            <w:tcW w:w="3671" w:type="dxa"/>
            <w:vAlign w:val="center"/>
          </w:tcPr>
          <w:p w14:paraId="45AF8100" w14:textId="77777777" w:rsidR="00913F30" w:rsidRDefault="00000000">
            <w:r>
              <w:t>Discharge plough resistance</w:t>
            </w:r>
          </w:p>
        </w:tc>
        <w:tc>
          <w:tcPr>
            <w:tcW w:w="3671" w:type="dxa"/>
            <w:vAlign w:val="center"/>
          </w:tcPr>
          <w:p w14:paraId="78F4B33D" w14:textId="77777777" w:rsidR="00913F30" w:rsidRDefault="00000000">
            <w:r>
              <w:t>{{discharge_plough_resistance}}</w:t>
            </w:r>
          </w:p>
        </w:tc>
        <w:tc>
          <w:tcPr>
            <w:tcW w:w="1152" w:type="dxa"/>
            <w:vAlign w:val="center"/>
          </w:tcPr>
          <w:p w14:paraId="5E8D2DFC" w14:textId="77777777" w:rsidR="00913F30" w:rsidRDefault="00000000">
            <w:r>
              <w:t>R_p</w:t>
            </w:r>
          </w:p>
        </w:tc>
        <w:tc>
          <w:tcPr>
            <w:tcW w:w="1224" w:type="dxa"/>
            <w:vAlign w:val="center"/>
          </w:tcPr>
          <w:p w14:paraId="6929FC14" w14:textId="77777777" w:rsidR="00913F30" w:rsidRDefault="00000000">
            <w:r>
              <w:t>N</w:t>
            </w:r>
          </w:p>
        </w:tc>
      </w:tr>
      <w:tr w:rsidR="00913F30" w14:paraId="78B493A6" w14:textId="77777777">
        <w:trPr>
          <w:jc w:val="center"/>
        </w:trPr>
        <w:tc>
          <w:tcPr>
            <w:tcW w:w="3671" w:type="dxa"/>
            <w:vAlign w:val="center"/>
          </w:tcPr>
          <w:p w14:paraId="6272874B" w14:textId="77777777" w:rsidR="00913F30" w:rsidRDefault="00000000">
            <w:r>
              <w:t>Special resistance</w:t>
            </w:r>
          </w:p>
        </w:tc>
        <w:tc>
          <w:tcPr>
            <w:tcW w:w="3671" w:type="dxa"/>
            <w:vAlign w:val="center"/>
          </w:tcPr>
          <w:p w14:paraId="5EBD32F1" w14:textId="77777777" w:rsidR="00913F30" w:rsidRDefault="00000000">
            <w:r>
              <w:t>{{special_resistance}}</w:t>
            </w:r>
          </w:p>
        </w:tc>
        <w:tc>
          <w:tcPr>
            <w:tcW w:w="1152" w:type="dxa"/>
            <w:vAlign w:val="center"/>
          </w:tcPr>
          <w:p w14:paraId="1B583A91" w14:textId="77777777" w:rsidR="00913F30" w:rsidRDefault="00000000">
            <w:r>
              <w:t>R_sp</w:t>
            </w:r>
          </w:p>
        </w:tc>
        <w:tc>
          <w:tcPr>
            <w:tcW w:w="1224" w:type="dxa"/>
            <w:vAlign w:val="center"/>
          </w:tcPr>
          <w:p w14:paraId="22CB9F8C" w14:textId="77777777" w:rsidR="00913F30" w:rsidRDefault="00000000">
            <w:r>
              <w:t>N</w:t>
            </w:r>
          </w:p>
        </w:tc>
      </w:tr>
      <w:tr w:rsidR="00913F30" w14:paraId="050BBCC7" w14:textId="77777777">
        <w:trPr>
          <w:jc w:val="center"/>
        </w:trPr>
        <w:tc>
          <w:tcPr>
            <w:tcW w:w="3671" w:type="dxa"/>
            <w:vAlign w:val="center"/>
          </w:tcPr>
          <w:p w14:paraId="429146AF" w14:textId="77777777" w:rsidR="00913F30" w:rsidRDefault="00000000">
            <w:r>
              <w:t>Drive pulley speed</w:t>
            </w:r>
          </w:p>
        </w:tc>
        <w:tc>
          <w:tcPr>
            <w:tcW w:w="3671" w:type="dxa"/>
            <w:vAlign w:val="center"/>
          </w:tcPr>
          <w:p w14:paraId="5A517952" w14:textId="77777777" w:rsidR="00913F30" w:rsidRDefault="00000000">
            <w:r>
              <w:t>{{drive_pulley_rpm}}</w:t>
            </w:r>
          </w:p>
        </w:tc>
        <w:tc>
          <w:tcPr>
            <w:tcW w:w="1152" w:type="dxa"/>
            <w:vAlign w:val="center"/>
          </w:tcPr>
          <w:p w14:paraId="02A81F27" w14:textId="77777777" w:rsidR="00913F30" w:rsidRDefault="00000000">
            <w:r>
              <w:t>N_p</w:t>
            </w:r>
          </w:p>
        </w:tc>
        <w:tc>
          <w:tcPr>
            <w:tcW w:w="1224" w:type="dxa"/>
            <w:vAlign w:val="center"/>
          </w:tcPr>
          <w:p w14:paraId="06BFBEEA" w14:textId="77777777" w:rsidR="00913F30" w:rsidRDefault="00000000">
            <w:r>
              <w:t>rpm</w:t>
            </w:r>
          </w:p>
        </w:tc>
      </w:tr>
      <w:tr w:rsidR="00913F30" w14:paraId="2CFE9E85" w14:textId="77777777">
        <w:trPr>
          <w:jc w:val="center"/>
        </w:trPr>
        <w:tc>
          <w:tcPr>
            <w:tcW w:w="3671" w:type="dxa"/>
            <w:vAlign w:val="center"/>
          </w:tcPr>
          <w:p w14:paraId="2E55D761" w14:textId="77777777" w:rsidR="00913F30" w:rsidRDefault="00000000">
            <w:r>
              <w:t>Drive wrap resistance</w:t>
            </w:r>
          </w:p>
        </w:tc>
        <w:tc>
          <w:tcPr>
            <w:tcW w:w="3671" w:type="dxa"/>
            <w:vAlign w:val="center"/>
          </w:tcPr>
          <w:p w14:paraId="2E347E8E" w14:textId="77777777" w:rsidR="00913F30" w:rsidRDefault="00000000">
            <w:r>
              <w:t>{{drive_wrap_resistance}}</w:t>
            </w:r>
          </w:p>
        </w:tc>
        <w:tc>
          <w:tcPr>
            <w:tcW w:w="1152" w:type="dxa"/>
            <w:vAlign w:val="center"/>
          </w:tcPr>
          <w:p w14:paraId="2EE7EA20" w14:textId="77777777" w:rsidR="00913F30" w:rsidRDefault="00000000">
            <w:r>
              <w:t>R_wd</w:t>
            </w:r>
          </w:p>
        </w:tc>
        <w:tc>
          <w:tcPr>
            <w:tcW w:w="1224" w:type="dxa"/>
            <w:vAlign w:val="center"/>
          </w:tcPr>
          <w:p w14:paraId="120D8D9E" w14:textId="77777777" w:rsidR="00913F30" w:rsidRDefault="00000000">
            <w:r>
              <w:t>N</w:t>
            </w:r>
          </w:p>
        </w:tc>
      </w:tr>
      <w:tr w:rsidR="00913F30" w14:paraId="7D151D93" w14:textId="77777777">
        <w:trPr>
          <w:jc w:val="center"/>
        </w:trPr>
        <w:tc>
          <w:tcPr>
            <w:tcW w:w="3671" w:type="dxa"/>
            <w:vAlign w:val="center"/>
          </w:tcPr>
          <w:p w14:paraId="3F143007" w14:textId="77777777" w:rsidR="00913F30" w:rsidRDefault="00000000">
            <w:r>
              <w:t>Drive bearing resistance</w:t>
            </w:r>
          </w:p>
        </w:tc>
        <w:tc>
          <w:tcPr>
            <w:tcW w:w="3671" w:type="dxa"/>
            <w:vAlign w:val="center"/>
          </w:tcPr>
          <w:p w14:paraId="048362F9" w14:textId="77777777" w:rsidR="00913F30" w:rsidRDefault="00000000">
            <w:r>
              <w:t>{{drive_bearing_resistance}}</w:t>
            </w:r>
          </w:p>
        </w:tc>
        <w:tc>
          <w:tcPr>
            <w:tcW w:w="1152" w:type="dxa"/>
            <w:vAlign w:val="center"/>
          </w:tcPr>
          <w:p w14:paraId="3F78A98C" w14:textId="77777777" w:rsidR="00913F30" w:rsidRDefault="00000000">
            <w:r>
              <w:t>R_bd</w:t>
            </w:r>
          </w:p>
        </w:tc>
        <w:tc>
          <w:tcPr>
            <w:tcW w:w="1224" w:type="dxa"/>
            <w:vAlign w:val="center"/>
          </w:tcPr>
          <w:p w14:paraId="130D3774" w14:textId="77777777" w:rsidR="00913F30" w:rsidRDefault="00000000">
            <w:r>
              <w:t>N</w:t>
            </w:r>
          </w:p>
        </w:tc>
      </w:tr>
      <w:tr w:rsidR="00913F30" w14:paraId="7BDBE64B" w14:textId="77777777">
        <w:trPr>
          <w:jc w:val="center"/>
        </w:trPr>
        <w:tc>
          <w:tcPr>
            <w:tcW w:w="3671" w:type="dxa"/>
            <w:vAlign w:val="center"/>
          </w:tcPr>
          <w:p w14:paraId="2E1C98B3" w14:textId="77777777" w:rsidR="00913F30" w:rsidRDefault="00000000">
            <w:r>
              <w:t>Effective tension</w:t>
            </w:r>
          </w:p>
        </w:tc>
        <w:tc>
          <w:tcPr>
            <w:tcW w:w="3671" w:type="dxa"/>
            <w:vAlign w:val="center"/>
          </w:tcPr>
          <w:p w14:paraId="1A1ACE17" w14:textId="77777777" w:rsidR="00913F30" w:rsidRDefault="00000000">
            <w:r>
              <w:t>{{effective_tension}}</w:t>
            </w:r>
          </w:p>
        </w:tc>
        <w:tc>
          <w:tcPr>
            <w:tcW w:w="1152" w:type="dxa"/>
            <w:vAlign w:val="center"/>
          </w:tcPr>
          <w:p w14:paraId="116111A3" w14:textId="77777777" w:rsidR="00913F30" w:rsidRDefault="00000000">
            <w:r>
              <w:t>T_E</w:t>
            </w:r>
          </w:p>
        </w:tc>
        <w:tc>
          <w:tcPr>
            <w:tcW w:w="1224" w:type="dxa"/>
            <w:vAlign w:val="center"/>
          </w:tcPr>
          <w:p w14:paraId="53EE666B" w14:textId="77777777" w:rsidR="00913F30" w:rsidRDefault="00000000">
            <w:r>
              <w:t>N</w:t>
            </w:r>
          </w:p>
        </w:tc>
      </w:tr>
      <w:tr w:rsidR="00913F30" w14:paraId="123971B5" w14:textId="77777777">
        <w:trPr>
          <w:jc w:val="center"/>
        </w:trPr>
        <w:tc>
          <w:tcPr>
            <w:tcW w:w="3671" w:type="dxa"/>
            <w:vAlign w:val="center"/>
          </w:tcPr>
          <w:p w14:paraId="3E1EB9C4" w14:textId="77777777" w:rsidR="00913F30" w:rsidRDefault="00000000">
            <w:r>
              <w:t>Power at drive pulley</w:t>
            </w:r>
          </w:p>
        </w:tc>
        <w:tc>
          <w:tcPr>
            <w:tcW w:w="3671" w:type="dxa"/>
            <w:vAlign w:val="center"/>
          </w:tcPr>
          <w:p w14:paraId="3BC96B0C" w14:textId="77777777" w:rsidR="00913F30" w:rsidRDefault="00000000">
            <w:r>
              <w:t>{{power_at_drive_pulley}}</w:t>
            </w:r>
          </w:p>
        </w:tc>
        <w:tc>
          <w:tcPr>
            <w:tcW w:w="1152" w:type="dxa"/>
            <w:vAlign w:val="center"/>
          </w:tcPr>
          <w:p w14:paraId="391C72D7" w14:textId="77777777" w:rsidR="00913F30" w:rsidRDefault="00000000">
            <w:r>
              <w:t>P_DP</w:t>
            </w:r>
          </w:p>
        </w:tc>
        <w:tc>
          <w:tcPr>
            <w:tcW w:w="1224" w:type="dxa"/>
            <w:vAlign w:val="center"/>
          </w:tcPr>
          <w:p w14:paraId="136E86E3" w14:textId="77777777" w:rsidR="00913F30" w:rsidRDefault="00000000">
            <w:r>
              <w:t>kW</w:t>
            </w:r>
          </w:p>
        </w:tc>
      </w:tr>
      <w:tr w:rsidR="00913F30" w14:paraId="44E1596E" w14:textId="77777777">
        <w:trPr>
          <w:jc w:val="center"/>
        </w:trPr>
        <w:tc>
          <w:tcPr>
            <w:tcW w:w="3671" w:type="dxa"/>
            <w:vAlign w:val="center"/>
          </w:tcPr>
          <w:p w14:paraId="40CBEBEB" w14:textId="77777777" w:rsidR="00913F30" w:rsidRDefault="00000000">
            <w:r>
              <w:t>Absorbed power</w:t>
            </w:r>
          </w:p>
        </w:tc>
        <w:tc>
          <w:tcPr>
            <w:tcW w:w="3671" w:type="dxa"/>
            <w:vAlign w:val="center"/>
          </w:tcPr>
          <w:p w14:paraId="6A2674EE" w14:textId="77777777" w:rsidR="00913F30" w:rsidRDefault="00000000">
            <w:r>
              <w:t>{{absorbed_power}}</w:t>
            </w:r>
          </w:p>
        </w:tc>
        <w:tc>
          <w:tcPr>
            <w:tcW w:w="1152" w:type="dxa"/>
            <w:vAlign w:val="center"/>
          </w:tcPr>
          <w:p w14:paraId="6060B124" w14:textId="77777777" w:rsidR="00913F30" w:rsidRDefault="00000000">
            <w:r>
              <w:t>P_A</w:t>
            </w:r>
          </w:p>
        </w:tc>
        <w:tc>
          <w:tcPr>
            <w:tcW w:w="1224" w:type="dxa"/>
            <w:vAlign w:val="center"/>
          </w:tcPr>
          <w:p w14:paraId="78789462" w14:textId="77777777" w:rsidR="00913F30" w:rsidRDefault="00000000">
            <w:r>
              <w:t>kW</w:t>
            </w:r>
          </w:p>
        </w:tc>
      </w:tr>
      <w:tr w:rsidR="00913F30" w14:paraId="31284B05" w14:textId="77777777">
        <w:trPr>
          <w:jc w:val="center"/>
        </w:trPr>
        <w:tc>
          <w:tcPr>
            <w:tcW w:w="3671" w:type="dxa"/>
            <w:vAlign w:val="center"/>
          </w:tcPr>
          <w:p w14:paraId="1430A51C" w14:textId="77777777" w:rsidR="00913F30" w:rsidRDefault="00000000">
            <w:r>
              <w:t>Motor power</w:t>
            </w:r>
          </w:p>
        </w:tc>
        <w:tc>
          <w:tcPr>
            <w:tcW w:w="3671" w:type="dxa"/>
            <w:vAlign w:val="center"/>
          </w:tcPr>
          <w:p w14:paraId="293AD5FA" w14:textId="77777777" w:rsidR="00913F30" w:rsidRDefault="00000000">
            <w:r>
              <w:t>{{motor_power}}</w:t>
            </w:r>
          </w:p>
        </w:tc>
        <w:tc>
          <w:tcPr>
            <w:tcW w:w="1152" w:type="dxa"/>
            <w:vAlign w:val="center"/>
          </w:tcPr>
          <w:p w14:paraId="512F9124" w14:textId="77777777" w:rsidR="00913F30" w:rsidRDefault="00000000">
            <w:r>
              <w:t>P_M</w:t>
            </w:r>
          </w:p>
        </w:tc>
        <w:tc>
          <w:tcPr>
            <w:tcW w:w="1224" w:type="dxa"/>
            <w:vAlign w:val="center"/>
          </w:tcPr>
          <w:p w14:paraId="28DFEA32" w14:textId="77777777" w:rsidR="00913F30" w:rsidRDefault="00000000">
            <w:r>
              <w:t>kW</w:t>
            </w:r>
          </w:p>
        </w:tc>
      </w:tr>
      <w:tr w:rsidR="00913F30" w14:paraId="4DE02888" w14:textId="77777777">
        <w:trPr>
          <w:jc w:val="center"/>
        </w:trPr>
        <w:tc>
          <w:tcPr>
            <w:tcW w:w="3671" w:type="dxa"/>
            <w:vAlign w:val="center"/>
          </w:tcPr>
          <w:p w14:paraId="71D2C3E6" w14:textId="77777777" w:rsidR="00913F30" w:rsidRDefault="00000000">
            <w:r>
              <w:t>Gearbox power</w:t>
            </w:r>
          </w:p>
        </w:tc>
        <w:tc>
          <w:tcPr>
            <w:tcW w:w="3671" w:type="dxa"/>
            <w:vAlign w:val="center"/>
          </w:tcPr>
          <w:p w14:paraId="3DB23A87" w14:textId="77777777" w:rsidR="00913F30" w:rsidRDefault="00000000">
            <w:r>
              <w:t>{{gearbox_power}}</w:t>
            </w:r>
          </w:p>
        </w:tc>
        <w:tc>
          <w:tcPr>
            <w:tcW w:w="1152" w:type="dxa"/>
            <w:vAlign w:val="center"/>
          </w:tcPr>
          <w:p w14:paraId="797C1D23" w14:textId="77777777" w:rsidR="00913F30" w:rsidRDefault="00000000">
            <w:r>
              <w:t>P_G</w:t>
            </w:r>
          </w:p>
        </w:tc>
        <w:tc>
          <w:tcPr>
            <w:tcW w:w="1224" w:type="dxa"/>
            <w:vAlign w:val="center"/>
          </w:tcPr>
          <w:p w14:paraId="2976CE96" w14:textId="77777777" w:rsidR="00913F30" w:rsidRDefault="00000000">
            <w:r>
              <w:t>kW</w:t>
            </w:r>
          </w:p>
        </w:tc>
      </w:tr>
      <w:tr w:rsidR="00913F30" w14:paraId="26294BF2" w14:textId="77777777">
        <w:trPr>
          <w:jc w:val="center"/>
        </w:trPr>
        <w:tc>
          <w:tcPr>
            <w:tcW w:w="3671" w:type="dxa"/>
            <w:vAlign w:val="center"/>
          </w:tcPr>
          <w:p w14:paraId="2B7FD3A8" w14:textId="77777777" w:rsidR="00913F30" w:rsidRDefault="00000000">
            <w:r>
              <w:t>Tight side tension</w:t>
            </w:r>
          </w:p>
        </w:tc>
        <w:tc>
          <w:tcPr>
            <w:tcW w:w="3671" w:type="dxa"/>
            <w:vAlign w:val="center"/>
          </w:tcPr>
          <w:p w14:paraId="61E79D3C" w14:textId="77777777" w:rsidR="00913F30" w:rsidRDefault="00000000">
            <w:r>
              <w:t>{{tight_side_tension}}</w:t>
            </w:r>
          </w:p>
        </w:tc>
        <w:tc>
          <w:tcPr>
            <w:tcW w:w="1152" w:type="dxa"/>
            <w:vAlign w:val="center"/>
          </w:tcPr>
          <w:p w14:paraId="0D87F266" w14:textId="77777777" w:rsidR="00913F30" w:rsidRDefault="00000000">
            <w:r>
              <w:t>T_1</w:t>
            </w:r>
          </w:p>
        </w:tc>
        <w:tc>
          <w:tcPr>
            <w:tcW w:w="1224" w:type="dxa"/>
            <w:vAlign w:val="center"/>
          </w:tcPr>
          <w:p w14:paraId="336AE03D" w14:textId="77777777" w:rsidR="00913F30" w:rsidRDefault="00000000">
            <w:r>
              <w:t>N</w:t>
            </w:r>
          </w:p>
        </w:tc>
      </w:tr>
      <w:tr w:rsidR="00913F30" w14:paraId="4E6AFE8D" w14:textId="77777777">
        <w:trPr>
          <w:jc w:val="center"/>
        </w:trPr>
        <w:tc>
          <w:tcPr>
            <w:tcW w:w="3671" w:type="dxa"/>
            <w:vAlign w:val="center"/>
          </w:tcPr>
          <w:p w14:paraId="195336D8" w14:textId="77777777" w:rsidR="00913F30" w:rsidRDefault="00000000">
            <w:r>
              <w:t>Slack side tension</w:t>
            </w:r>
          </w:p>
        </w:tc>
        <w:tc>
          <w:tcPr>
            <w:tcW w:w="3671" w:type="dxa"/>
            <w:vAlign w:val="center"/>
          </w:tcPr>
          <w:p w14:paraId="286BAB3A" w14:textId="77777777" w:rsidR="00913F30" w:rsidRDefault="00000000">
            <w:r>
              <w:t>{{slack_side_tension}}</w:t>
            </w:r>
          </w:p>
        </w:tc>
        <w:tc>
          <w:tcPr>
            <w:tcW w:w="1152" w:type="dxa"/>
            <w:vAlign w:val="center"/>
          </w:tcPr>
          <w:p w14:paraId="459490BC" w14:textId="77777777" w:rsidR="00913F30" w:rsidRDefault="00000000">
            <w:r>
              <w:t>T_2</w:t>
            </w:r>
          </w:p>
        </w:tc>
        <w:tc>
          <w:tcPr>
            <w:tcW w:w="1224" w:type="dxa"/>
            <w:vAlign w:val="center"/>
          </w:tcPr>
          <w:p w14:paraId="6F814CC4" w14:textId="77777777" w:rsidR="00913F30" w:rsidRDefault="00000000">
            <w:r>
              <w:t>N</w:t>
            </w:r>
          </w:p>
        </w:tc>
      </w:tr>
      <w:tr w:rsidR="00913F30" w14:paraId="371EE5BB" w14:textId="77777777">
        <w:trPr>
          <w:jc w:val="center"/>
        </w:trPr>
        <w:tc>
          <w:tcPr>
            <w:tcW w:w="3671" w:type="dxa"/>
            <w:vAlign w:val="center"/>
          </w:tcPr>
          <w:p w14:paraId="79B45118" w14:textId="77777777" w:rsidR="00913F30" w:rsidRDefault="00000000">
            <w:r>
              <w:t>High speed coupling torque</w:t>
            </w:r>
          </w:p>
        </w:tc>
        <w:tc>
          <w:tcPr>
            <w:tcW w:w="3671" w:type="dxa"/>
            <w:vAlign w:val="center"/>
          </w:tcPr>
          <w:p w14:paraId="1597F8D0" w14:textId="77777777" w:rsidR="00913F30" w:rsidRDefault="00000000">
            <w:r>
              <w:t>{{high_speed_coupling}}</w:t>
            </w:r>
          </w:p>
        </w:tc>
        <w:tc>
          <w:tcPr>
            <w:tcW w:w="1152" w:type="dxa"/>
            <w:vAlign w:val="center"/>
          </w:tcPr>
          <w:p w14:paraId="0230F70B" w14:textId="77777777" w:rsidR="00913F30" w:rsidRDefault="00000000">
            <w:r>
              <w:t>T_HS</w:t>
            </w:r>
          </w:p>
        </w:tc>
        <w:tc>
          <w:tcPr>
            <w:tcW w:w="1224" w:type="dxa"/>
            <w:vAlign w:val="center"/>
          </w:tcPr>
          <w:p w14:paraId="2B820C4E" w14:textId="77777777" w:rsidR="00913F30" w:rsidRDefault="00000000">
            <w:r>
              <w:t>N-m</w:t>
            </w:r>
          </w:p>
        </w:tc>
      </w:tr>
      <w:tr w:rsidR="00913F30" w14:paraId="3615AD61" w14:textId="77777777">
        <w:trPr>
          <w:jc w:val="center"/>
        </w:trPr>
        <w:tc>
          <w:tcPr>
            <w:tcW w:w="3671" w:type="dxa"/>
            <w:vAlign w:val="center"/>
          </w:tcPr>
          <w:p w14:paraId="375FF5CD" w14:textId="77777777" w:rsidR="00913F30" w:rsidRDefault="00000000">
            <w:r>
              <w:t>Low speed coupling torque</w:t>
            </w:r>
          </w:p>
        </w:tc>
        <w:tc>
          <w:tcPr>
            <w:tcW w:w="3671" w:type="dxa"/>
            <w:vAlign w:val="center"/>
          </w:tcPr>
          <w:p w14:paraId="77657C28" w14:textId="77777777" w:rsidR="00913F30" w:rsidRDefault="00000000">
            <w:r>
              <w:t>{{low_speed_coupling}}</w:t>
            </w:r>
          </w:p>
        </w:tc>
        <w:tc>
          <w:tcPr>
            <w:tcW w:w="1152" w:type="dxa"/>
            <w:vAlign w:val="center"/>
          </w:tcPr>
          <w:p w14:paraId="0B58FDB3" w14:textId="77777777" w:rsidR="00913F30" w:rsidRDefault="00000000">
            <w:r>
              <w:t>T_LS</w:t>
            </w:r>
          </w:p>
        </w:tc>
        <w:tc>
          <w:tcPr>
            <w:tcW w:w="1224" w:type="dxa"/>
            <w:vAlign w:val="center"/>
          </w:tcPr>
          <w:p w14:paraId="7009768B" w14:textId="77777777" w:rsidR="00913F30" w:rsidRDefault="00000000">
            <w:r>
              <w:t>N-m</w:t>
            </w:r>
          </w:p>
        </w:tc>
      </w:tr>
      <w:tr w:rsidR="00913F30" w14:paraId="0F881E26" w14:textId="77777777">
        <w:trPr>
          <w:jc w:val="center"/>
        </w:trPr>
        <w:tc>
          <w:tcPr>
            <w:tcW w:w="3671" w:type="dxa"/>
            <w:vAlign w:val="center"/>
          </w:tcPr>
          <w:p w14:paraId="78A937E1" w14:textId="77777777" w:rsidR="00913F30" w:rsidRDefault="00000000">
            <w:r>
              <w:t>Resultant pulley load</w:t>
            </w:r>
          </w:p>
        </w:tc>
        <w:tc>
          <w:tcPr>
            <w:tcW w:w="3671" w:type="dxa"/>
            <w:vAlign w:val="center"/>
          </w:tcPr>
          <w:p w14:paraId="0ED1A42F" w14:textId="77777777" w:rsidR="00913F30" w:rsidRDefault="00000000">
            <w:r>
              <w:t>{{resultant_pulley_load}}</w:t>
            </w:r>
          </w:p>
        </w:tc>
        <w:tc>
          <w:tcPr>
            <w:tcW w:w="1152" w:type="dxa"/>
            <w:vAlign w:val="center"/>
          </w:tcPr>
          <w:p w14:paraId="1B9452DA" w14:textId="77777777" w:rsidR="00913F30" w:rsidRDefault="00000000">
            <w:r>
              <w:t>F</w:t>
            </w:r>
          </w:p>
        </w:tc>
        <w:tc>
          <w:tcPr>
            <w:tcW w:w="1224" w:type="dxa"/>
            <w:vAlign w:val="center"/>
          </w:tcPr>
          <w:p w14:paraId="243B3C61" w14:textId="77777777" w:rsidR="00913F30" w:rsidRDefault="00000000">
            <w:r>
              <w:t>N</w:t>
            </w:r>
          </w:p>
        </w:tc>
      </w:tr>
      <w:tr w:rsidR="00913F30" w14:paraId="5899938E" w14:textId="77777777">
        <w:trPr>
          <w:jc w:val="center"/>
        </w:trPr>
        <w:tc>
          <w:tcPr>
            <w:tcW w:w="3671" w:type="dxa"/>
            <w:vAlign w:val="center"/>
          </w:tcPr>
          <w:p w14:paraId="73F9412A" w14:textId="77777777" w:rsidR="00913F30" w:rsidRDefault="00000000">
            <w:r>
              <w:t>Maximum bending moment</w:t>
            </w:r>
          </w:p>
        </w:tc>
        <w:tc>
          <w:tcPr>
            <w:tcW w:w="3671" w:type="dxa"/>
            <w:vAlign w:val="center"/>
          </w:tcPr>
          <w:p w14:paraId="3C45CC4A" w14:textId="77777777" w:rsidR="00913F30" w:rsidRDefault="00000000">
            <w:r>
              <w:t>{{maximum_bending_moment}}</w:t>
            </w:r>
          </w:p>
        </w:tc>
        <w:tc>
          <w:tcPr>
            <w:tcW w:w="1152" w:type="dxa"/>
            <w:vAlign w:val="center"/>
          </w:tcPr>
          <w:p w14:paraId="5CBAF93D" w14:textId="77777777" w:rsidR="00913F30" w:rsidRDefault="00000000">
            <w:r>
              <w:t>M</w:t>
            </w:r>
          </w:p>
        </w:tc>
        <w:tc>
          <w:tcPr>
            <w:tcW w:w="1224" w:type="dxa"/>
            <w:vAlign w:val="center"/>
          </w:tcPr>
          <w:p w14:paraId="0BF88882" w14:textId="77777777" w:rsidR="00913F30" w:rsidRDefault="00000000">
            <w:r>
              <w:t>N-mm</w:t>
            </w:r>
          </w:p>
        </w:tc>
      </w:tr>
      <w:tr w:rsidR="00913F30" w14:paraId="6FC9AF92" w14:textId="77777777">
        <w:trPr>
          <w:jc w:val="center"/>
        </w:trPr>
        <w:tc>
          <w:tcPr>
            <w:tcW w:w="3671" w:type="dxa"/>
            <w:vAlign w:val="center"/>
          </w:tcPr>
          <w:p w14:paraId="16BE8E7F" w14:textId="77777777" w:rsidR="00913F30" w:rsidRDefault="00000000">
            <w:r>
              <w:t>Equivalent torque</w:t>
            </w:r>
          </w:p>
        </w:tc>
        <w:tc>
          <w:tcPr>
            <w:tcW w:w="3671" w:type="dxa"/>
            <w:vAlign w:val="center"/>
          </w:tcPr>
          <w:p w14:paraId="276D64CC" w14:textId="77777777" w:rsidR="00913F30" w:rsidRDefault="00000000">
            <w:r>
              <w:t>{{equivalent_torque}}</w:t>
            </w:r>
          </w:p>
        </w:tc>
        <w:tc>
          <w:tcPr>
            <w:tcW w:w="1152" w:type="dxa"/>
            <w:vAlign w:val="center"/>
          </w:tcPr>
          <w:p w14:paraId="2AC0A49A" w14:textId="77777777" w:rsidR="00913F30" w:rsidRDefault="00000000">
            <w:r>
              <w:t>T_eq</w:t>
            </w:r>
          </w:p>
        </w:tc>
        <w:tc>
          <w:tcPr>
            <w:tcW w:w="1224" w:type="dxa"/>
            <w:vAlign w:val="center"/>
          </w:tcPr>
          <w:p w14:paraId="3B776E27" w14:textId="77777777" w:rsidR="00913F30" w:rsidRDefault="00000000">
            <w:r>
              <w:t>N-mm</w:t>
            </w:r>
          </w:p>
        </w:tc>
      </w:tr>
      <w:tr w:rsidR="00913F30" w14:paraId="396EACAF" w14:textId="77777777">
        <w:trPr>
          <w:jc w:val="center"/>
        </w:trPr>
        <w:tc>
          <w:tcPr>
            <w:tcW w:w="3671" w:type="dxa"/>
            <w:vAlign w:val="center"/>
          </w:tcPr>
          <w:p w14:paraId="27617957" w14:textId="77777777" w:rsidR="00913F30" w:rsidRDefault="00000000">
            <w:r>
              <w:t>Pulley shaft diameter</w:t>
            </w:r>
          </w:p>
        </w:tc>
        <w:tc>
          <w:tcPr>
            <w:tcW w:w="3671" w:type="dxa"/>
            <w:vAlign w:val="center"/>
          </w:tcPr>
          <w:p w14:paraId="6178B779" w14:textId="77777777" w:rsidR="00913F30" w:rsidRDefault="00000000">
            <w:r>
              <w:t>{{pulley_shaft_diameter}}</w:t>
            </w:r>
          </w:p>
        </w:tc>
        <w:tc>
          <w:tcPr>
            <w:tcW w:w="1152" w:type="dxa"/>
            <w:vAlign w:val="center"/>
          </w:tcPr>
          <w:p w14:paraId="6F2397FD" w14:textId="77777777" w:rsidR="00913F30" w:rsidRDefault="00000000">
            <w:r>
              <w:t>d</w:t>
            </w:r>
          </w:p>
        </w:tc>
        <w:tc>
          <w:tcPr>
            <w:tcW w:w="1224" w:type="dxa"/>
            <w:vAlign w:val="center"/>
          </w:tcPr>
          <w:p w14:paraId="438AA87D" w14:textId="77777777" w:rsidR="00913F30" w:rsidRDefault="00000000">
            <w:r>
              <w:t>mm</w:t>
            </w:r>
          </w:p>
        </w:tc>
      </w:tr>
      <w:tr w:rsidR="00913F30" w14:paraId="28085FFC" w14:textId="77777777">
        <w:trPr>
          <w:jc w:val="center"/>
        </w:trPr>
        <w:tc>
          <w:tcPr>
            <w:tcW w:w="3671" w:type="dxa"/>
            <w:vAlign w:val="center"/>
          </w:tcPr>
          <w:p w14:paraId="65E39747" w14:textId="77777777" w:rsidR="00913F30" w:rsidRDefault="00000000">
            <w:r>
              <w:t>Selected motor rating</w:t>
            </w:r>
          </w:p>
        </w:tc>
        <w:tc>
          <w:tcPr>
            <w:tcW w:w="3671" w:type="dxa"/>
            <w:vAlign w:val="center"/>
          </w:tcPr>
          <w:p w14:paraId="672F7999" w14:textId="77777777" w:rsidR="00913F30" w:rsidRDefault="00000000">
            <w:r>
              <w:t>{{selected_motor_rating}}</w:t>
            </w:r>
          </w:p>
        </w:tc>
        <w:tc>
          <w:tcPr>
            <w:tcW w:w="1152" w:type="dxa"/>
            <w:vAlign w:val="center"/>
          </w:tcPr>
          <w:p w14:paraId="2358D79F" w14:textId="77777777" w:rsidR="00913F30" w:rsidRDefault="00000000">
            <w:r>
              <w:t>P_sel</w:t>
            </w:r>
          </w:p>
        </w:tc>
        <w:tc>
          <w:tcPr>
            <w:tcW w:w="1224" w:type="dxa"/>
            <w:vAlign w:val="center"/>
          </w:tcPr>
          <w:p w14:paraId="2254BDF7" w14:textId="77777777" w:rsidR="00913F30" w:rsidRDefault="00000000">
            <w:r>
              <w:t>kW</w:t>
            </w:r>
          </w:p>
        </w:tc>
      </w:tr>
    </w:tbl>
    <w:p w14:paraId="64570350" w14:textId="77777777" w:rsidR="002E36FE" w:rsidRDefault="002E36FE"/>
    <w:sectPr w:rsidR="002E36FE" w:rsidSect="007E7338">
      <w:headerReference w:type="even" r:id="rId8"/>
      <w:headerReference w:type="default" r:id="rId9"/>
      <w:pgSz w:w="11907" w:h="16840" w:code="9"/>
      <w:pgMar w:top="1872" w:right="792" w:bottom="936" w:left="1080" w:header="142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DAE284" w14:textId="77777777" w:rsidR="002E36FE" w:rsidRDefault="002E36FE" w:rsidP="00D55084">
      <w:pPr>
        <w:spacing w:after="0" w:line="240" w:lineRule="auto"/>
      </w:pPr>
      <w:r>
        <w:separator/>
      </w:r>
    </w:p>
  </w:endnote>
  <w:endnote w:type="continuationSeparator" w:id="0">
    <w:p w14:paraId="3ADCDBAA" w14:textId="77777777" w:rsidR="002E36FE" w:rsidRDefault="002E36FE" w:rsidP="00D550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32E41" w14:textId="77777777" w:rsidR="002E36FE" w:rsidRDefault="002E36FE" w:rsidP="00D55084">
      <w:pPr>
        <w:spacing w:after="0" w:line="240" w:lineRule="auto"/>
      </w:pPr>
      <w:r>
        <w:separator/>
      </w:r>
    </w:p>
  </w:footnote>
  <w:footnote w:type="continuationSeparator" w:id="0">
    <w:p w14:paraId="307BA43A" w14:textId="77777777" w:rsidR="002E36FE" w:rsidRDefault="002E36FE" w:rsidP="00D550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68BCE0" w14:textId="5C1A6481" w:rsidR="002331C4" w:rsidRPr="00D82564" w:rsidRDefault="00C617A0">
    <w:pPr>
      <w:pStyle w:val="Header"/>
      <w:rPr>
        <w:b/>
      </w:rPr>
    </w:pPr>
    <w:r w:rsidRPr="001B3A1F">
      <w:rPr>
        <w:b/>
        <w:noProof/>
      </w:rPr>
      <w:drawing>
        <wp:anchor distT="0" distB="0" distL="114300" distR="114300" simplePos="0" relativeHeight="251708416" behindDoc="1" locked="0" layoutInCell="1" allowOverlap="1" wp14:anchorId="3B2FE209" wp14:editId="03724054">
          <wp:simplePos x="0" y="0"/>
          <wp:positionH relativeFrom="column">
            <wp:posOffset>3162935</wp:posOffset>
          </wp:positionH>
          <wp:positionV relativeFrom="paragraph">
            <wp:posOffset>-144145</wp:posOffset>
          </wp:positionV>
          <wp:extent cx="2874645" cy="1016000"/>
          <wp:effectExtent l="0" t="0" r="1905" b="0"/>
          <wp:wrapThrough wrapText="bothSides">
            <wp:wrapPolygon edited="0">
              <wp:start x="0" y="0"/>
              <wp:lineTo x="0" y="21060"/>
              <wp:lineTo x="21471" y="21060"/>
              <wp:lineTo x="21471" y="0"/>
              <wp:lineTo x="0" y="0"/>
            </wp:wrapPolygon>
          </wp:wrapThrough>
          <wp:docPr id="23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74645" cy="101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0756D1D0" wp14:editId="28347FF4">
              <wp:simplePos x="0" y="0"/>
              <wp:positionH relativeFrom="column">
                <wp:posOffset>14605</wp:posOffset>
              </wp:positionH>
              <wp:positionV relativeFrom="paragraph">
                <wp:posOffset>546100</wp:posOffset>
              </wp:positionV>
              <wp:extent cx="1624330" cy="317500"/>
              <wp:effectExtent l="0" t="0" r="0" b="6350"/>
              <wp:wrapNone/>
              <wp:docPr id="7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4330" cy="317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71F3229" w14:textId="77777777" w:rsidR="002331C4" w:rsidRPr="000A0BBB" w:rsidRDefault="002331C4" w:rsidP="001B3A1F">
                          <w:pPr>
                            <w:rPr>
                              <w:rFonts w:ascii="Mistral" w:hAnsi="Mistral"/>
                              <w:sz w:val="28"/>
                              <w:szCs w:val="28"/>
                            </w:rPr>
                          </w:pPr>
                          <w:r w:rsidRPr="000A0BBB">
                            <w:rPr>
                              <w:rFonts w:ascii="Mistral" w:hAnsi="Mistral"/>
                              <w:sz w:val="28"/>
                              <w:szCs w:val="28"/>
                            </w:rPr>
                            <w:t>Experience that delivers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56D1D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.15pt;margin-top:43pt;width:127.9pt;height: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" filled="f" stroked="f">
              <v:textbox>
                <w:txbxContent>
                  <w:p w14:paraId="271F3229" w14:textId="77777777" w:rsidR="002331C4" w:rsidRPr="000A0BBB" w:rsidRDefault="002331C4" w:rsidP="001B3A1F">
                    <w:pPr>
                      <w:rPr>
                        <w:rFonts w:ascii="Mistral" w:hAnsi="Mistral"/>
                        <w:sz w:val="28"/>
                        <w:szCs w:val="28"/>
                      </w:rPr>
                    </w:pPr>
                    <w:r w:rsidRPr="000A0BBB">
                      <w:rPr>
                        <w:rFonts w:ascii="Mistral" w:hAnsi="Mistral"/>
                        <w:sz w:val="28"/>
                        <w:szCs w:val="28"/>
                      </w:rPr>
                      <w:t>Experience that delivers</w:t>
                    </w:r>
                  </w:p>
                </w:txbxContent>
              </v:textbox>
            </v:shape>
          </w:pict>
        </mc:Fallback>
      </mc:AlternateContent>
    </w:r>
    <w:r>
      <w:rPr>
        <w:b/>
        <w:noProof/>
      </w:rPr>
      <w:drawing>
        <wp:anchor distT="0" distB="0" distL="114300" distR="114300" simplePos="0" relativeHeight="251694080" behindDoc="0" locked="0" layoutInCell="1" allowOverlap="1" wp14:anchorId="4A91CAA5" wp14:editId="34BA815A">
          <wp:simplePos x="0" y="0"/>
          <wp:positionH relativeFrom="column">
            <wp:posOffset>104140</wp:posOffset>
          </wp:positionH>
          <wp:positionV relativeFrom="paragraph">
            <wp:posOffset>179070</wp:posOffset>
          </wp:positionV>
          <wp:extent cx="1301750" cy="406400"/>
          <wp:effectExtent l="0" t="0" r="0" b="0"/>
          <wp:wrapNone/>
          <wp:docPr id="237" name="Picture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FFEF6"/>
                      </a:clrFrom>
                      <a:clrTo>
                        <a:srgbClr val="FFFEF6">
                          <a:alpha val="0"/>
                        </a:srgbClr>
                      </a:clrTo>
                    </a:clrChang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colorTemperature colorTemp="72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1750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331C4">
      <w:rPr>
        <w:b/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7B8019DE" wp14:editId="278BF098">
              <wp:simplePos x="0" y="0"/>
              <wp:positionH relativeFrom="column">
                <wp:posOffset>-1265555</wp:posOffset>
              </wp:positionH>
              <wp:positionV relativeFrom="paragraph">
                <wp:posOffset>1018540</wp:posOffset>
              </wp:positionV>
              <wp:extent cx="7766050" cy="67310"/>
              <wp:effectExtent l="0" t="0" r="6350" b="8890"/>
              <wp:wrapNone/>
              <wp:docPr id="7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66050" cy="6731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A2FAB5" id="Rectangle 1" o:spid="_x0000_s1026" style="position:absolute;margin-left:-99.65pt;margin-top:80.2pt;width:611.5pt;height:5.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" fillcolor="#4f81bd [3204]" stroked="f" strokeweight="2pt"/>
          </w:pict>
        </mc:Fallback>
      </mc:AlternateContent>
    </w:r>
    <w:r w:rsidR="002331C4">
      <w:rPr>
        <w:b/>
      </w:rPr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CD007" w14:textId="01598460" w:rsidR="002331C4" w:rsidRPr="00D55084" w:rsidRDefault="00C617A0" w:rsidP="00D71097">
    <w:pPr>
      <w:pStyle w:val="Header"/>
      <w:tabs>
        <w:tab w:val="clear" w:pos="4680"/>
        <w:tab w:val="clear" w:pos="9360"/>
        <w:tab w:val="left" w:pos="7698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7161FE22" wp14:editId="36697D43">
              <wp:simplePos x="0" y="0"/>
              <wp:positionH relativeFrom="column">
                <wp:posOffset>4555490</wp:posOffset>
              </wp:positionH>
              <wp:positionV relativeFrom="paragraph">
                <wp:posOffset>630555</wp:posOffset>
              </wp:positionV>
              <wp:extent cx="1624330" cy="317500"/>
              <wp:effectExtent l="0" t="0" r="0" b="6350"/>
              <wp:wrapNone/>
              <wp:docPr id="8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4330" cy="317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882FDF" w14:textId="77777777" w:rsidR="002331C4" w:rsidRPr="000A0BBB" w:rsidRDefault="002331C4" w:rsidP="00D55084">
                          <w:pPr>
                            <w:rPr>
                              <w:rFonts w:ascii="Mistral" w:hAnsi="Mistral"/>
                              <w:sz w:val="28"/>
                              <w:szCs w:val="28"/>
                            </w:rPr>
                          </w:pPr>
                          <w:r w:rsidRPr="000A0BBB">
                            <w:rPr>
                              <w:rFonts w:ascii="Mistral" w:hAnsi="Mistral"/>
                              <w:sz w:val="28"/>
                              <w:szCs w:val="28"/>
                            </w:rPr>
                            <w:t>Experience that delivers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61FE22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358.7pt;margin-top:49.65pt;width:127.9pt;height: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" filled="f" stroked="f">
              <v:textbox>
                <w:txbxContent>
                  <w:p w14:paraId="4C882FDF" w14:textId="77777777" w:rsidR="002331C4" w:rsidRPr="000A0BBB" w:rsidRDefault="002331C4" w:rsidP="00D55084">
                    <w:pPr>
                      <w:rPr>
                        <w:rFonts w:ascii="Mistral" w:hAnsi="Mistral"/>
                        <w:sz w:val="28"/>
                        <w:szCs w:val="28"/>
                      </w:rPr>
                    </w:pPr>
                    <w:r w:rsidRPr="000A0BBB">
                      <w:rPr>
                        <w:rFonts w:ascii="Mistral" w:hAnsi="Mistral"/>
                        <w:sz w:val="28"/>
                        <w:szCs w:val="28"/>
                      </w:rPr>
                      <w:t>Experience that delivers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702272" behindDoc="0" locked="0" layoutInCell="1" allowOverlap="1" wp14:anchorId="00E93D45" wp14:editId="4A7CF7D5">
          <wp:simplePos x="0" y="0"/>
          <wp:positionH relativeFrom="column">
            <wp:posOffset>4686300</wp:posOffset>
          </wp:positionH>
          <wp:positionV relativeFrom="paragraph">
            <wp:posOffset>153035</wp:posOffset>
          </wp:positionV>
          <wp:extent cx="1295400" cy="400050"/>
          <wp:effectExtent l="0" t="0" r="0" b="0"/>
          <wp:wrapNone/>
          <wp:docPr id="238" name="Picture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EF6"/>
                      </a:clrFrom>
                      <a:clrTo>
                        <a:srgbClr val="FFFEF6">
                          <a:alpha val="0"/>
                        </a:srgbClr>
                      </a:clrTo>
                    </a:clrChang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colorTemperature colorTemp="72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706368" behindDoc="0" locked="0" layoutInCell="1" allowOverlap="1" wp14:anchorId="46FE7182" wp14:editId="34BBBEF2">
          <wp:simplePos x="0" y="0"/>
          <wp:positionH relativeFrom="column">
            <wp:posOffset>-163830</wp:posOffset>
          </wp:positionH>
          <wp:positionV relativeFrom="paragraph">
            <wp:posOffset>-52070</wp:posOffset>
          </wp:positionV>
          <wp:extent cx="2857500" cy="1028700"/>
          <wp:effectExtent l="0" t="0" r="0" b="0"/>
          <wp:wrapThrough wrapText="bothSides">
            <wp:wrapPolygon edited="0">
              <wp:start x="0" y="0"/>
              <wp:lineTo x="0" y="21200"/>
              <wp:lineTo x="21456" y="21200"/>
              <wp:lineTo x="21456" y="0"/>
              <wp:lineTo x="0" y="0"/>
            </wp:wrapPolygon>
          </wp:wrapThrough>
          <wp:docPr id="239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1028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2B590873" wp14:editId="2923CD11">
              <wp:simplePos x="0" y="0"/>
              <wp:positionH relativeFrom="column">
                <wp:posOffset>-782320</wp:posOffset>
              </wp:positionH>
              <wp:positionV relativeFrom="paragraph">
                <wp:posOffset>1031875</wp:posOffset>
              </wp:positionV>
              <wp:extent cx="7669530" cy="67310"/>
              <wp:effectExtent l="0" t="0" r="7620" b="8890"/>
              <wp:wrapNone/>
              <wp:docPr id="82" name="Rectangl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69530" cy="6731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84A5CB" id="Rectangle 82" o:spid="_x0000_s1026" style="position:absolute;margin-left:-61.6pt;margin-top:81.25pt;width:603.9pt;height:5.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" fillcolor="#4f81bd [3204]" stroked="f" strokeweight="2pt"/>
          </w:pict>
        </mc:Fallback>
      </mc:AlternateContent>
    </w:r>
    <w:r w:rsidR="002331C4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81E3D"/>
    <w:multiLevelType w:val="multilevel"/>
    <w:tmpl w:val="8F18140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" w15:restartNumberingAfterBreak="0">
    <w:nsid w:val="056646D7"/>
    <w:multiLevelType w:val="multilevel"/>
    <w:tmpl w:val="8F18140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" w15:restartNumberingAfterBreak="0">
    <w:nsid w:val="062B612F"/>
    <w:multiLevelType w:val="multilevel"/>
    <w:tmpl w:val="8F18140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" w15:restartNumberingAfterBreak="0">
    <w:nsid w:val="14B643C0"/>
    <w:multiLevelType w:val="multilevel"/>
    <w:tmpl w:val="8F18140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" w15:restartNumberingAfterBreak="0">
    <w:nsid w:val="191E59C5"/>
    <w:multiLevelType w:val="multilevel"/>
    <w:tmpl w:val="8F18140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" w15:restartNumberingAfterBreak="0">
    <w:nsid w:val="1D992FA7"/>
    <w:multiLevelType w:val="multilevel"/>
    <w:tmpl w:val="8F18140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6" w15:restartNumberingAfterBreak="0">
    <w:nsid w:val="1F6D520E"/>
    <w:multiLevelType w:val="hybridMultilevel"/>
    <w:tmpl w:val="4860DB14"/>
    <w:lvl w:ilvl="0" w:tplc="CB8405B4">
      <w:start w:val="2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126F50"/>
    <w:multiLevelType w:val="hybridMultilevel"/>
    <w:tmpl w:val="582C1B1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F2976FC"/>
    <w:multiLevelType w:val="hybridMultilevel"/>
    <w:tmpl w:val="CE74BD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2E4DCE"/>
    <w:multiLevelType w:val="hybridMultilevel"/>
    <w:tmpl w:val="3D0A2CAC"/>
    <w:lvl w:ilvl="0" w:tplc="0409000F">
      <w:start w:val="1"/>
      <w:numFmt w:val="decimal"/>
      <w:lvlText w:val="%1."/>
      <w:lvlJc w:val="left"/>
      <w:pPr>
        <w:tabs>
          <w:tab w:val="num" w:pos="1569"/>
        </w:tabs>
        <w:ind w:left="1569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2289"/>
        </w:tabs>
        <w:ind w:left="2289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3009"/>
        </w:tabs>
        <w:ind w:left="3009" w:hanging="180"/>
      </w:pPr>
    </w:lvl>
    <w:lvl w:ilvl="3" w:tplc="0409000F">
      <w:start w:val="1"/>
      <w:numFmt w:val="decimal"/>
      <w:lvlText w:val="%4."/>
      <w:lvlJc w:val="left"/>
      <w:pPr>
        <w:tabs>
          <w:tab w:val="num" w:pos="3729"/>
        </w:tabs>
        <w:ind w:left="3729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449"/>
        </w:tabs>
        <w:ind w:left="4449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169"/>
        </w:tabs>
        <w:ind w:left="5169" w:hanging="180"/>
      </w:pPr>
    </w:lvl>
    <w:lvl w:ilvl="6" w:tplc="0409000F">
      <w:start w:val="1"/>
      <w:numFmt w:val="decimal"/>
      <w:lvlText w:val="%7."/>
      <w:lvlJc w:val="left"/>
      <w:pPr>
        <w:tabs>
          <w:tab w:val="num" w:pos="5889"/>
        </w:tabs>
        <w:ind w:left="5889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609"/>
        </w:tabs>
        <w:ind w:left="6609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329"/>
        </w:tabs>
        <w:ind w:left="7329" w:hanging="180"/>
      </w:pPr>
    </w:lvl>
  </w:abstractNum>
  <w:abstractNum w:abstractNumId="10" w15:restartNumberingAfterBreak="0">
    <w:nsid w:val="37DD5339"/>
    <w:multiLevelType w:val="multilevel"/>
    <w:tmpl w:val="8F18140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1" w15:restartNumberingAfterBreak="0">
    <w:nsid w:val="3FE043B4"/>
    <w:multiLevelType w:val="hybridMultilevel"/>
    <w:tmpl w:val="43322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7F363C"/>
    <w:multiLevelType w:val="hybridMultilevel"/>
    <w:tmpl w:val="B86812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00499F"/>
    <w:multiLevelType w:val="hybridMultilevel"/>
    <w:tmpl w:val="513E2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88488C"/>
    <w:multiLevelType w:val="hybridMultilevel"/>
    <w:tmpl w:val="A9243B14"/>
    <w:lvl w:ilvl="0" w:tplc="CB8405B4">
      <w:start w:val="2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21465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52048479">
    <w:abstractNumId w:val="6"/>
  </w:num>
  <w:num w:numId="2" w16cid:durableId="1629780764">
    <w:abstractNumId w:val="9"/>
  </w:num>
  <w:num w:numId="3" w16cid:durableId="141973358">
    <w:abstractNumId w:val="7"/>
  </w:num>
  <w:num w:numId="4" w16cid:durableId="1092169347">
    <w:abstractNumId w:val="14"/>
  </w:num>
  <w:num w:numId="5" w16cid:durableId="1867210396">
    <w:abstractNumId w:val="13"/>
  </w:num>
  <w:num w:numId="6" w16cid:durableId="1812481962">
    <w:abstractNumId w:val="11"/>
  </w:num>
  <w:num w:numId="7" w16cid:durableId="462623512">
    <w:abstractNumId w:val="8"/>
  </w:num>
  <w:num w:numId="8" w16cid:durableId="1341617932">
    <w:abstractNumId w:val="12"/>
  </w:num>
  <w:num w:numId="9" w16cid:durableId="909190667">
    <w:abstractNumId w:val="15"/>
  </w:num>
  <w:num w:numId="10" w16cid:durableId="356470841">
    <w:abstractNumId w:val="4"/>
  </w:num>
  <w:num w:numId="11" w16cid:durableId="835339197">
    <w:abstractNumId w:val="10"/>
  </w:num>
  <w:num w:numId="12" w16cid:durableId="492263274">
    <w:abstractNumId w:val="1"/>
  </w:num>
  <w:num w:numId="13" w16cid:durableId="526800290">
    <w:abstractNumId w:val="3"/>
  </w:num>
  <w:num w:numId="14" w16cid:durableId="1401825223">
    <w:abstractNumId w:val="2"/>
  </w:num>
  <w:num w:numId="15" w16cid:durableId="1560480620">
    <w:abstractNumId w:val="5"/>
  </w:num>
  <w:num w:numId="16" w16cid:durableId="1155531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38"/>
    <w:rsid w:val="00001D3C"/>
    <w:rsid w:val="0001612E"/>
    <w:rsid w:val="00022003"/>
    <w:rsid w:val="00041F37"/>
    <w:rsid w:val="000462F6"/>
    <w:rsid w:val="0005034D"/>
    <w:rsid w:val="00051223"/>
    <w:rsid w:val="00055976"/>
    <w:rsid w:val="00076F3F"/>
    <w:rsid w:val="000A1D21"/>
    <w:rsid w:val="000B21AE"/>
    <w:rsid w:val="000B7DC7"/>
    <w:rsid w:val="000C3457"/>
    <w:rsid w:val="000C7832"/>
    <w:rsid w:val="000E0F2C"/>
    <w:rsid w:val="000E1697"/>
    <w:rsid w:val="00102109"/>
    <w:rsid w:val="001053E0"/>
    <w:rsid w:val="00116136"/>
    <w:rsid w:val="00116810"/>
    <w:rsid w:val="00171C7F"/>
    <w:rsid w:val="00186463"/>
    <w:rsid w:val="001B2D84"/>
    <w:rsid w:val="001B3A1F"/>
    <w:rsid w:val="001C3780"/>
    <w:rsid w:val="001E2EBE"/>
    <w:rsid w:val="002215C4"/>
    <w:rsid w:val="00224F11"/>
    <w:rsid w:val="002331C4"/>
    <w:rsid w:val="00241554"/>
    <w:rsid w:val="00246306"/>
    <w:rsid w:val="00253618"/>
    <w:rsid w:val="00257AAA"/>
    <w:rsid w:val="00263963"/>
    <w:rsid w:val="00263F76"/>
    <w:rsid w:val="00275172"/>
    <w:rsid w:val="002B1A75"/>
    <w:rsid w:val="002D24EA"/>
    <w:rsid w:val="002D3360"/>
    <w:rsid w:val="002E36FE"/>
    <w:rsid w:val="002E6359"/>
    <w:rsid w:val="003046FD"/>
    <w:rsid w:val="00323C01"/>
    <w:rsid w:val="00326689"/>
    <w:rsid w:val="00331D47"/>
    <w:rsid w:val="003459C5"/>
    <w:rsid w:val="00346693"/>
    <w:rsid w:val="003A544D"/>
    <w:rsid w:val="003C1355"/>
    <w:rsid w:val="003C2A83"/>
    <w:rsid w:val="003C5E2A"/>
    <w:rsid w:val="003D3BAA"/>
    <w:rsid w:val="003E05CC"/>
    <w:rsid w:val="003E2B02"/>
    <w:rsid w:val="003E6F25"/>
    <w:rsid w:val="00403132"/>
    <w:rsid w:val="0042307F"/>
    <w:rsid w:val="0042396F"/>
    <w:rsid w:val="004243B1"/>
    <w:rsid w:val="0043093F"/>
    <w:rsid w:val="0044472A"/>
    <w:rsid w:val="00452ACD"/>
    <w:rsid w:val="004557C4"/>
    <w:rsid w:val="00457EEE"/>
    <w:rsid w:val="00483377"/>
    <w:rsid w:val="004862B6"/>
    <w:rsid w:val="0049006D"/>
    <w:rsid w:val="00492369"/>
    <w:rsid w:val="00495FBC"/>
    <w:rsid w:val="004A3DEC"/>
    <w:rsid w:val="004B13C9"/>
    <w:rsid w:val="004C0FBE"/>
    <w:rsid w:val="004C7E03"/>
    <w:rsid w:val="004E3A5F"/>
    <w:rsid w:val="004F07A0"/>
    <w:rsid w:val="0050605B"/>
    <w:rsid w:val="00506314"/>
    <w:rsid w:val="0050764E"/>
    <w:rsid w:val="0051107D"/>
    <w:rsid w:val="005139CF"/>
    <w:rsid w:val="00526281"/>
    <w:rsid w:val="005417E7"/>
    <w:rsid w:val="005553BB"/>
    <w:rsid w:val="00560495"/>
    <w:rsid w:val="00562392"/>
    <w:rsid w:val="00572782"/>
    <w:rsid w:val="00581B3D"/>
    <w:rsid w:val="00585547"/>
    <w:rsid w:val="005B20A9"/>
    <w:rsid w:val="005C5129"/>
    <w:rsid w:val="005D40C2"/>
    <w:rsid w:val="005D6BAE"/>
    <w:rsid w:val="005D784F"/>
    <w:rsid w:val="005E3230"/>
    <w:rsid w:val="005E38D2"/>
    <w:rsid w:val="0060686F"/>
    <w:rsid w:val="00617DD8"/>
    <w:rsid w:val="00622CD4"/>
    <w:rsid w:val="00625EC1"/>
    <w:rsid w:val="00633D4F"/>
    <w:rsid w:val="006431FE"/>
    <w:rsid w:val="0065111F"/>
    <w:rsid w:val="00651DAB"/>
    <w:rsid w:val="006529BB"/>
    <w:rsid w:val="00652CF4"/>
    <w:rsid w:val="00660AE7"/>
    <w:rsid w:val="00662AB8"/>
    <w:rsid w:val="00670EBE"/>
    <w:rsid w:val="006A3F40"/>
    <w:rsid w:val="006D0BB0"/>
    <w:rsid w:val="006D46A4"/>
    <w:rsid w:val="006E2798"/>
    <w:rsid w:val="006F385E"/>
    <w:rsid w:val="00704CFC"/>
    <w:rsid w:val="00705E34"/>
    <w:rsid w:val="00712AB1"/>
    <w:rsid w:val="00720C4D"/>
    <w:rsid w:val="00744845"/>
    <w:rsid w:val="00766B74"/>
    <w:rsid w:val="007678BF"/>
    <w:rsid w:val="00771750"/>
    <w:rsid w:val="00787C92"/>
    <w:rsid w:val="00790658"/>
    <w:rsid w:val="007950B5"/>
    <w:rsid w:val="007965A6"/>
    <w:rsid w:val="007A13BA"/>
    <w:rsid w:val="007C4DCD"/>
    <w:rsid w:val="007C6EFD"/>
    <w:rsid w:val="007E7338"/>
    <w:rsid w:val="007F6354"/>
    <w:rsid w:val="00812A02"/>
    <w:rsid w:val="008250D7"/>
    <w:rsid w:val="0085652E"/>
    <w:rsid w:val="0087552C"/>
    <w:rsid w:val="00877E11"/>
    <w:rsid w:val="008A061F"/>
    <w:rsid w:val="008A478D"/>
    <w:rsid w:val="008A56DE"/>
    <w:rsid w:val="008B1370"/>
    <w:rsid w:val="008C3994"/>
    <w:rsid w:val="008C5E0F"/>
    <w:rsid w:val="008D1A52"/>
    <w:rsid w:val="008D7512"/>
    <w:rsid w:val="0090761A"/>
    <w:rsid w:val="0091208B"/>
    <w:rsid w:val="00913F30"/>
    <w:rsid w:val="0094055B"/>
    <w:rsid w:val="009608AC"/>
    <w:rsid w:val="00964DB9"/>
    <w:rsid w:val="009658DC"/>
    <w:rsid w:val="00984CF0"/>
    <w:rsid w:val="00985F5D"/>
    <w:rsid w:val="009A0284"/>
    <w:rsid w:val="009C4214"/>
    <w:rsid w:val="009D0ADE"/>
    <w:rsid w:val="009E0BF1"/>
    <w:rsid w:val="00A00F0A"/>
    <w:rsid w:val="00A3095E"/>
    <w:rsid w:val="00A40228"/>
    <w:rsid w:val="00A414BA"/>
    <w:rsid w:val="00A565B1"/>
    <w:rsid w:val="00A836EC"/>
    <w:rsid w:val="00A9007B"/>
    <w:rsid w:val="00A9154D"/>
    <w:rsid w:val="00A964E4"/>
    <w:rsid w:val="00AA10E2"/>
    <w:rsid w:val="00AB3182"/>
    <w:rsid w:val="00AD3BD0"/>
    <w:rsid w:val="00AE46E8"/>
    <w:rsid w:val="00AF6F68"/>
    <w:rsid w:val="00B06BB0"/>
    <w:rsid w:val="00B11E29"/>
    <w:rsid w:val="00B21FB9"/>
    <w:rsid w:val="00B41597"/>
    <w:rsid w:val="00B416F4"/>
    <w:rsid w:val="00B82429"/>
    <w:rsid w:val="00B96198"/>
    <w:rsid w:val="00BD2565"/>
    <w:rsid w:val="00BD329F"/>
    <w:rsid w:val="00BD464A"/>
    <w:rsid w:val="00BE038C"/>
    <w:rsid w:val="00BF18FE"/>
    <w:rsid w:val="00BF7503"/>
    <w:rsid w:val="00C20B26"/>
    <w:rsid w:val="00C20D97"/>
    <w:rsid w:val="00C35883"/>
    <w:rsid w:val="00C42C54"/>
    <w:rsid w:val="00C617A0"/>
    <w:rsid w:val="00C73C3B"/>
    <w:rsid w:val="00CA5574"/>
    <w:rsid w:val="00CC6E57"/>
    <w:rsid w:val="00CD3627"/>
    <w:rsid w:val="00CF0DBD"/>
    <w:rsid w:val="00CF3BB9"/>
    <w:rsid w:val="00D02674"/>
    <w:rsid w:val="00D02BA5"/>
    <w:rsid w:val="00D11B65"/>
    <w:rsid w:val="00D170CB"/>
    <w:rsid w:val="00D24C4A"/>
    <w:rsid w:val="00D547ED"/>
    <w:rsid w:val="00D55084"/>
    <w:rsid w:val="00D71097"/>
    <w:rsid w:val="00D72A42"/>
    <w:rsid w:val="00D73288"/>
    <w:rsid w:val="00D82564"/>
    <w:rsid w:val="00DA5685"/>
    <w:rsid w:val="00DB79D2"/>
    <w:rsid w:val="00DB7D84"/>
    <w:rsid w:val="00DD11AE"/>
    <w:rsid w:val="00DD7B13"/>
    <w:rsid w:val="00DF6DAF"/>
    <w:rsid w:val="00E02513"/>
    <w:rsid w:val="00E06819"/>
    <w:rsid w:val="00E151D3"/>
    <w:rsid w:val="00E22C13"/>
    <w:rsid w:val="00E36FFD"/>
    <w:rsid w:val="00E4466E"/>
    <w:rsid w:val="00E65987"/>
    <w:rsid w:val="00E750BE"/>
    <w:rsid w:val="00E87752"/>
    <w:rsid w:val="00EA61A7"/>
    <w:rsid w:val="00EB0B92"/>
    <w:rsid w:val="00EB2413"/>
    <w:rsid w:val="00EC24DC"/>
    <w:rsid w:val="00EC4112"/>
    <w:rsid w:val="00ED22D3"/>
    <w:rsid w:val="00EF07CF"/>
    <w:rsid w:val="00EF3BC6"/>
    <w:rsid w:val="00EF5DA4"/>
    <w:rsid w:val="00EF65D4"/>
    <w:rsid w:val="00F02E7C"/>
    <w:rsid w:val="00F04F70"/>
    <w:rsid w:val="00F21170"/>
    <w:rsid w:val="00F23EE6"/>
    <w:rsid w:val="00F3650F"/>
    <w:rsid w:val="00F5554B"/>
    <w:rsid w:val="00F564E6"/>
    <w:rsid w:val="00F604B3"/>
    <w:rsid w:val="00F650F2"/>
    <w:rsid w:val="00F67A82"/>
    <w:rsid w:val="00F976B1"/>
    <w:rsid w:val="00FA7A51"/>
    <w:rsid w:val="00FE7D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A3ADC5"/>
  <w15:docId w15:val="{3E33B8A4-2AF1-4525-9732-171B42D74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3C9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236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236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7F6354"/>
    <w:pPr>
      <w:keepNext/>
      <w:autoSpaceDE w:val="0"/>
      <w:autoSpaceDN w:val="0"/>
      <w:spacing w:before="240" w:after="60" w:line="240" w:lineRule="auto"/>
      <w:outlineLvl w:val="2"/>
    </w:pPr>
    <w:rPr>
      <w:rFonts w:eastAsia="Times New Roman" w:cs="Arial"/>
      <w:b/>
      <w:bCs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50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084"/>
  </w:style>
  <w:style w:type="paragraph" w:styleId="Footer">
    <w:name w:val="footer"/>
    <w:basedOn w:val="Normal"/>
    <w:link w:val="FooterChar"/>
    <w:uiPriority w:val="99"/>
    <w:unhideWhenUsed/>
    <w:rsid w:val="00D550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5084"/>
  </w:style>
  <w:style w:type="paragraph" w:styleId="BalloonText">
    <w:name w:val="Balloon Text"/>
    <w:basedOn w:val="Normal"/>
    <w:link w:val="BalloonTextChar"/>
    <w:uiPriority w:val="99"/>
    <w:semiHidden/>
    <w:unhideWhenUsed/>
    <w:rsid w:val="00D550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08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55084"/>
    <w:pPr>
      <w:spacing w:after="0" w:line="240" w:lineRule="auto"/>
    </w:pPr>
    <w:rPr>
      <w:rFonts w:ascii="Times New Roman" w:eastAsia="Times New Roman" w:hAnsi="Times New Roman" w:cs="Times New Roman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0686F"/>
    <w:pPr>
      <w:spacing w:after="0" w:line="240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Heading3Char">
    <w:name w:val="Heading 3 Char"/>
    <w:basedOn w:val="DefaultParagraphFont"/>
    <w:link w:val="Heading3"/>
    <w:rsid w:val="007F6354"/>
    <w:rPr>
      <w:rFonts w:ascii="Arial" w:eastAsia="Times New Roman" w:hAnsi="Arial" w:cs="Arial"/>
      <w:b/>
      <w:bCs/>
      <w:sz w:val="24"/>
      <w:szCs w:val="24"/>
      <w:lang w:val="en-GB"/>
    </w:rPr>
  </w:style>
  <w:style w:type="paragraph" w:styleId="NoSpacing">
    <w:name w:val="No Spacing"/>
    <w:link w:val="NoSpacingChar"/>
    <w:uiPriority w:val="1"/>
    <w:qFormat/>
    <w:rsid w:val="00D11B65"/>
    <w:pPr>
      <w:spacing w:after="0" w:line="240" w:lineRule="auto"/>
    </w:pPr>
  </w:style>
  <w:style w:type="table" w:customStyle="1" w:styleId="MediumShading1-Accent11">
    <w:name w:val="Medium Shading 1 - Accent 11"/>
    <w:basedOn w:val="TableNormal"/>
    <w:uiPriority w:val="63"/>
    <w:rsid w:val="00A4022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F3650F"/>
  </w:style>
  <w:style w:type="character" w:customStyle="1" w:styleId="Heading1Char">
    <w:name w:val="Heading 1 Char"/>
    <w:basedOn w:val="DefaultParagraphFont"/>
    <w:link w:val="Heading1"/>
    <w:uiPriority w:val="9"/>
    <w:rsid w:val="0049236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9236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B8242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4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12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025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02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T\Desktop\SAIL\Past%20Reports\Report_template%5b1%5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709566-638E-46B4-8B81-1BECDC03EE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Report_template[1]</Template>
  <TotalTime>568</TotalTime>
  <Pages>6</Pages>
  <Words>1721</Words>
  <Characters>9811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&lt;TYPE OF REPORT&gt;</vt:lpstr>
    </vt:vector>
  </TitlesOfParts>
  <Company>Hewlett-Packard Company</Company>
  <LinksUpToDate>false</LinksUpToDate>
  <CharactersWithSpaces>11509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&lt;TYPE OF REPORT&gt;</dc:title>
  <dc:creator>Aryan Shankar</dc:creator>
  <cp:keywords>FR template 2November 15;Final</cp:keywords>
  <cp:lastModifiedBy>Aryan Shankar(BTECH10090.24@bitmesra.ac.in)</cp:lastModifiedBy>
  <cp:revision>12</cp:revision>
  <cp:lastPrinted>2015-11-19T10:50:00Z</cp:lastPrinted>
  <dcterms:created xsi:type="dcterms:W3CDTF">2026-06-01T14:06:00Z</dcterms:created>
  <dcterms:modified xsi:type="dcterms:W3CDTF">2026-06-05T16:18:00Z</dcterms:modified>
</cp:coreProperties>
</file>