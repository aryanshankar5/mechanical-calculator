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3C0D9" w14:textId="2FBD62FB" w:rsidR="00A565B1" w:rsidRDefault="00A565B1" w:rsidP="007E7338">
      <w:pPr>
        <w:jc w:val="center"/>
        <w:rPr>
          <w:rFonts w:ascii="Segoe UI" w:hAnsi="Segoe UI" w:cs="Segoe UI"/>
          <w:b/>
          <w:color w:val="00B0F0"/>
          <w:sz w:val="28"/>
          <w:szCs w:val="28"/>
        </w:rPr>
      </w:pPr>
    </w:p>
    <w:p w14:paraId="05CF704F" w14:textId="3E7665A2" w:rsidR="0096235E" w:rsidRPr="006A3F40" w:rsidRDefault="007E7338" w:rsidP="0096235E">
      <w:pPr>
        <w:ind w:left="-851"/>
        <w:jc w:val="center"/>
        <w:rPr>
          <w:rFonts w:ascii="Segoe UI" w:hAnsi="Segoe UI" w:cs="Segoe UI"/>
          <w:b/>
          <w:color w:val="00B0F0"/>
          <w:sz w:val="36"/>
          <w:szCs w:val="36"/>
        </w:rPr>
      </w:pPr>
      <w:r w:rsidRPr="006A3F40">
        <w:rPr>
          <w:rFonts w:ascii="Segoe UI" w:hAnsi="Segoe UI" w:cs="Segoe UI"/>
          <w:b/>
          <w:color w:val="00B0F0"/>
          <w:sz w:val="36"/>
          <w:szCs w:val="36"/>
        </w:rPr>
        <w:t>REPORT</w:t>
      </w:r>
      <w:r w:rsidR="0096235E">
        <w:rPr>
          <w:rFonts w:ascii="Segoe UI" w:hAnsi="Segoe UI" w:cs="Segoe UI"/>
          <w:b/>
          <w:color w:val="00B0F0"/>
          <w:sz w:val="36"/>
          <w:szCs w:val="36"/>
        </w:rPr>
        <w:br/>
        <w:t>VIBRATING SCREEN POWER CALCULATION</w:t>
      </w:r>
    </w:p>
    <w:p w14:paraId="34A2AC97" w14:textId="77777777" w:rsidR="006A3F40" w:rsidRDefault="006A3F40" w:rsidP="006A3F40">
      <w:pPr>
        <w:ind w:left="-567" w:firstLine="567"/>
        <w:rPr>
          <w:sz w:val="28"/>
          <w:szCs w:val="28"/>
        </w:rPr>
      </w:pPr>
    </w:p>
    <w:p w14:paraId="0D8C7A20" w14:textId="787827FA" w:rsidR="006A3F40" w:rsidRPr="00625EC1" w:rsidRDefault="006A3F40" w:rsidP="006A3F40">
      <w:pPr>
        <w:ind w:left="-1276" w:firstLine="567"/>
        <w:rPr>
          <w:b/>
          <w:bCs/>
          <w:sz w:val="30"/>
          <w:szCs w:val="30"/>
        </w:rPr>
      </w:pPr>
      <w:r w:rsidRPr="00625EC1">
        <w:rPr>
          <w:b/>
          <w:bCs/>
          <w:sz w:val="30"/>
          <w:szCs w:val="30"/>
        </w:rPr>
        <w:t>INPUT DATA</w:t>
      </w:r>
    </w:p>
    <w:tbl>
      <w:tblPr>
        <w:tblStyle w:val="TableGrid"/>
        <w:tblW w:w="0" w:type="auto"/>
        <w:tblInd w:w="-374" w:type="dxa"/>
        <w:tblLook w:val="04A0" w:firstRow="1" w:lastRow="0" w:firstColumn="1" w:lastColumn="0" w:noHBand="0" w:noVBand="1"/>
      </w:tblPr>
      <w:tblGrid>
        <w:gridCol w:w="2921"/>
        <w:gridCol w:w="2933"/>
        <w:gridCol w:w="1564"/>
        <w:gridCol w:w="1717"/>
      </w:tblGrid>
      <w:tr w:rsidR="00FA7A51" w14:paraId="2CCB38C6" w14:textId="77777777" w:rsidTr="00CB555B">
        <w:tc>
          <w:tcPr>
            <w:tcW w:w="2921" w:type="dxa"/>
          </w:tcPr>
          <w:p w14:paraId="0669DC3F" w14:textId="77777777" w:rsidR="00FA7A51" w:rsidRPr="00625EC1" w:rsidRDefault="00FA7A51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2933" w:type="dxa"/>
          </w:tcPr>
          <w:p w14:paraId="2633148F" w14:textId="77777777" w:rsidR="00FA7A51" w:rsidRPr="00625EC1" w:rsidRDefault="00FA7A51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Value</w:t>
            </w:r>
          </w:p>
        </w:tc>
        <w:tc>
          <w:tcPr>
            <w:tcW w:w="1564" w:type="dxa"/>
          </w:tcPr>
          <w:p w14:paraId="7BEEA2FF" w14:textId="44EAFE98" w:rsidR="00FA7A51" w:rsidRPr="00625EC1" w:rsidRDefault="00FA7A51" w:rsidP="00FA7A51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>
              <w:rPr>
                <w:rFonts w:ascii="Aptos" w:hAnsi="Aptos"/>
                <w:b/>
                <w:bCs/>
                <w:sz w:val="26"/>
                <w:szCs w:val="26"/>
              </w:rPr>
              <w:t>Symbol</w:t>
            </w:r>
          </w:p>
        </w:tc>
        <w:tc>
          <w:tcPr>
            <w:tcW w:w="1717" w:type="dxa"/>
          </w:tcPr>
          <w:p w14:paraId="10A88A38" w14:textId="5DF0DA2C" w:rsidR="00FA7A51" w:rsidRPr="00625EC1" w:rsidRDefault="00FA7A51" w:rsidP="00FA7A51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Unit</w:t>
            </w:r>
          </w:p>
        </w:tc>
      </w:tr>
      <w:tr w:rsidR="00FA7A51" w14:paraId="6CF639FA" w14:textId="77777777" w:rsidTr="00CB555B">
        <w:tc>
          <w:tcPr>
            <w:tcW w:w="2921" w:type="dxa"/>
          </w:tcPr>
          <w:p w14:paraId="0B4DC0C6" w14:textId="3822D31C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Feed Capacity</w:t>
            </w:r>
          </w:p>
        </w:tc>
        <w:tc>
          <w:tcPr>
            <w:tcW w:w="2933" w:type="dxa"/>
          </w:tcPr>
          <w:p w14:paraId="40E9324A" w14:textId="496A92B6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B555B">
              <w:rPr>
                <w:rFonts w:ascii="Aptos" w:hAnsi="Aptos"/>
                <w:sz w:val="24"/>
                <w:szCs w:val="24"/>
              </w:rPr>
              <w:t>feed_capacity</w:t>
            </w:r>
            <w:proofErr w:type="spellEnd"/>
            <w:r w:rsidRPr="00CB555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6F8C67D1" w14:textId="5F9C0C79" w:rsidR="00FA7A51" w:rsidRPr="00CB555B" w:rsidRDefault="00CB555B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CB555B">
              <w:rPr>
                <w:rFonts w:ascii="Aptos" w:hAnsi="Aptos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717" w:type="dxa"/>
          </w:tcPr>
          <w:p w14:paraId="4D3B09DD" w14:textId="0B2B6D85" w:rsidR="00FA7A51" w:rsidRPr="006A3F40" w:rsidRDefault="00CB555B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tph</w:t>
            </w:r>
          </w:p>
        </w:tc>
      </w:tr>
      <w:tr w:rsidR="00FA7A51" w14:paraId="4590C053" w14:textId="77777777" w:rsidTr="00CB555B">
        <w:tc>
          <w:tcPr>
            <w:tcW w:w="2921" w:type="dxa"/>
          </w:tcPr>
          <w:p w14:paraId="3D1B0BBB" w14:textId="20F624BC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Material</w:t>
            </w:r>
          </w:p>
        </w:tc>
        <w:tc>
          <w:tcPr>
            <w:tcW w:w="2933" w:type="dxa"/>
          </w:tcPr>
          <w:p w14:paraId="519DCB97" w14:textId="28F0886A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{{material}}</w:t>
            </w:r>
          </w:p>
        </w:tc>
        <w:tc>
          <w:tcPr>
            <w:tcW w:w="1564" w:type="dxa"/>
          </w:tcPr>
          <w:p w14:paraId="234F1BF1" w14:textId="00976F41" w:rsidR="00FA7A51" w:rsidRPr="00622CD4" w:rsidRDefault="00FA7A51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1717" w:type="dxa"/>
          </w:tcPr>
          <w:p w14:paraId="2D9844B6" w14:textId="7877B45C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FA7A51" w14:paraId="595C8230" w14:textId="77777777" w:rsidTr="00CB555B">
        <w:tc>
          <w:tcPr>
            <w:tcW w:w="2921" w:type="dxa"/>
          </w:tcPr>
          <w:p w14:paraId="5D2F118F" w14:textId="41D5000F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Feed Size</w:t>
            </w:r>
          </w:p>
        </w:tc>
        <w:tc>
          <w:tcPr>
            <w:tcW w:w="2933" w:type="dxa"/>
          </w:tcPr>
          <w:p w14:paraId="71C179E1" w14:textId="40955F56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B555B">
              <w:rPr>
                <w:rFonts w:ascii="Aptos" w:hAnsi="Aptos"/>
                <w:sz w:val="24"/>
                <w:szCs w:val="24"/>
              </w:rPr>
              <w:t>feed_size</w:t>
            </w:r>
            <w:proofErr w:type="spellEnd"/>
            <w:r w:rsidRPr="00CB555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0527C12D" w14:textId="53E73A89" w:rsidR="00FA7A51" w:rsidRPr="00622CD4" w:rsidRDefault="00CB555B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717" w:type="dxa"/>
          </w:tcPr>
          <w:p w14:paraId="266DB243" w14:textId="2CEFC365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6A3F40">
              <w:rPr>
                <w:rFonts w:ascii="Aptos" w:hAnsi="Aptos"/>
                <w:sz w:val="24"/>
                <w:szCs w:val="24"/>
              </w:rPr>
              <w:t>mm</w:t>
            </w:r>
          </w:p>
        </w:tc>
      </w:tr>
      <w:tr w:rsidR="00FA7A51" w14:paraId="5A524936" w14:textId="77777777" w:rsidTr="00CB555B">
        <w:tc>
          <w:tcPr>
            <w:tcW w:w="2921" w:type="dxa"/>
          </w:tcPr>
          <w:p w14:paraId="4CFB6113" w14:textId="2E99F45C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Aperture Size</w:t>
            </w:r>
          </w:p>
        </w:tc>
        <w:tc>
          <w:tcPr>
            <w:tcW w:w="2933" w:type="dxa"/>
          </w:tcPr>
          <w:p w14:paraId="62C7F67C" w14:textId="2DB3254B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B555B">
              <w:rPr>
                <w:rFonts w:ascii="Aptos" w:hAnsi="Aptos"/>
                <w:sz w:val="24"/>
                <w:szCs w:val="24"/>
              </w:rPr>
              <w:t>aperture_size</w:t>
            </w:r>
            <w:proofErr w:type="spellEnd"/>
            <w:r w:rsidRPr="00CB555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3A59B371" w14:textId="2ACA1ED7" w:rsidR="00FA7A51" w:rsidRPr="00622CD4" w:rsidRDefault="00CB555B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717" w:type="dxa"/>
          </w:tcPr>
          <w:p w14:paraId="2C47D20F" w14:textId="2BC6F9F9" w:rsidR="00FA7A51" w:rsidRPr="006A3F40" w:rsidRDefault="00CB555B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mm</w:t>
            </w:r>
          </w:p>
        </w:tc>
      </w:tr>
      <w:tr w:rsidR="00FA7A51" w14:paraId="7F255FB3" w14:textId="77777777" w:rsidTr="00CB555B">
        <w:tc>
          <w:tcPr>
            <w:tcW w:w="2921" w:type="dxa"/>
          </w:tcPr>
          <w:p w14:paraId="21CF8C90" w14:textId="22C79962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Inclination</w:t>
            </w:r>
          </w:p>
        </w:tc>
        <w:tc>
          <w:tcPr>
            <w:tcW w:w="2933" w:type="dxa"/>
          </w:tcPr>
          <w:p w14:paraId="32503207" w14:textId="324BB081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{{inclination}}</w:t>
            </w:r>
          </w:p>
        </w:tc>
        <w:tc>
          <w:tcPr>
            <w:tcW w:w="1564" w:type="dxa"/>
          </w:tcPr>
          <w:p w14:paraId="79059B52" w14:textId="2FCB2460" w:rsidR="00FA7A51" w:rsidRPr="00622CD4" w:rsidRDefault="00CB555B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717" w:type="dxa"/>
          </w:tcPr>
          <w:p w14:paraId="499BF57C" w14:textId="6D049906" w:rsidR="00FA7A51" w:rsidRPr="006A3F40" w:rsidRDefault="00CB555B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degree</w:t>
            </w:r>
          </w:p>
        </w:tc>
      </w:tr>
      <w:tr w:rsidR="00FA7A51" w14:paraId="78A01819" w14:textId="77777777" w:rsidTr="00CB555B">
        <w:tc>
          <w:tcPr>
            <w:tcW w:w="2921" w:type="dxa"/>
          </w:tcPr>
          <w:p w14:paraId="57D54512" w14:textId="439C403C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Moisture Condition</w:t>
            </w:r>
          </w:p>
        </w:tc>
        <w:tc>
          <w:tcPr>
            <w:tcW w:w="2933" w:type="dxa"/>
          </w:tcPr>
          <w:p w14:paraId="2BC7A4DF" w14:textId="27EFE38B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B555B">
              <w:rPr>
                <w:rFonts w:ascii="Aptos" w:hAnsi="Aptos"/>
                <w:sz w:val="24"/>
                <w:szCs w:val="24"/>
              </w:rPr>
              <w:t>moisture_condition</w:t>
            </w:r>
            <w:proofErr w:type="spellEnd"/>
            <w:r w:rsidRPr="00CB555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03614AC4" w14:textId="646F5DB5" w:rsidR="00FA7A51" w:rsidRPr="00622CD4" w:rsidRDefault="00FA7A51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1717" w:type="dxa"/>
          </w:tcPr>
          <w:p w14:paraId="250CD6FB" w14:textId="02BF8E1D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FA7A51" w14:paraId="45B0462A" w14:textId="77777777" w:rsidTr="00CB555B">
        <w:tc>
          <w:tcPr>
            <w:tcW w:w="2921" w:type="dxa"/>
          </w:tcPr>
          <w:p w14:paraId="30C96AC6" w14:textId="5B157DCA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Particle Shape</w:t>
            </w:r>
          </w:p>
        </w:tc>
        <w:tc>
          <w:tcPr>
            <w:tcW w:w="2933" w:type="dxa"/>
          </w:tcPr>
          <w:p w14:paraId="3A11F2CA" w14:textId="6A9E168C" w:rsidR="00FA7A51" w:rsidRPr="006A3F40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B555B">
              <w:rPr>
                <w:rFonts w:ascii="Aptos" w:hAnsi="Aptos"/>
                <w:sz w:val="24"/>
                <w:szCs w:val="24"/>
              </w:rPr>
              <w:t>particle_shape</w:t>
            </w:r>
            <w:proofErr w:type="spellEnd"/>
            <w:r w:rsidRPr="00CB555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66380A60" w14:textId="7E3A7F26" w:rsidR="00FA7A51" w:rsidRPr="00622CD4" w:rsidRDefault="00FA7A51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1717" w:type="dxa"/>
          </w:tcPr>
          <w:p w14:paraId="5D9C0673" w14:textId="5536E790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CB555B" w14:paraId="4F997849" w14:textId="77777777" w:rsidTr="00CB555B">
        <w:tc>
          <w:tcPr>
            <w:tcW w:w="2921" w:type="dxa"/>
          </w:tcPr>
          <w:p w14:paraId="1DD88C98" w14:textId="3F4FFD93" w:rsidR="00CB555B" w:rsidRPr="00CB555B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Screen Type</w:t>
            </w:r>
          </w:p>
        </w:tc>
        <w:tc>
          <w:tcPr>
            <w:tcW w:w="2933" w:type="dxa"/>
          </w:tcPr>
          <w:p w14:paraId="17966C94" w14:textId="1671F54B" w:rsidR="00CB555B" w:rsidRPr="00C73C3B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B555B">
              <w:rPr>
                <w:rFonts w:ascii="Aptos" w:hAnsi="Aptos"/>
                <w:sz w:val="24"/>
                <w:szCs w:val="24"/>
              </w:rPr>
              <w:t>screen_type</w:t>
            </w:r>
            <w:proofErr w:type="spellEnd"/>
            <w:r w:rsidRPr="00CB555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00D01694" w14:textId="77777777" w:rsidR="00CB555B" w:rsidRPr="00622CD4" w:rsidRDefault="00CB555B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1717" w:type="dxa"/>
          </w:tcPr>
          <w:p w14:paraId="49FED0B4" w14:textId="77777777" w:rsidR="00CB555B" w:rsidRPr="006A3F40" w:rsidRDefault="00CB555B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CB555B" w14:paraId="5D80B025" w14:textId="77777777" w:rsidTr="00CB555B">
        <w:tc>
          <w:tcPr>
            <w:tcW w:w="2921" w:type="dxa"/>
          </w:tcPr>
          <w:p w14:paraId="0EB64ECC" w14:textId="24925256" w:rsidR="00CB555B" w:rsidRPr="00CB555B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Number of Decks</w:t>
            </w:r>
          </w:p>
        </w:tc>
        <w:tc>
          <w:tcPr>
            <w:tcW w:w="2933" w:type="dxa"/>
          </w:tcPr>
          <w:p w14:paraId="02F99119" w14:textId="591A39C8" w:rsidR="00CB555B" w:rsidRPr="00C73C3B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B555B">
              <w:rPr>
                <w:rFonts w:ascii="Aptos" w:hAnsi="Aptos"/>
                <w:sz w:val="24"/>
                <w:szCs w:val="24"/>
              </w:rPr>
              <w:t>number_of_decks</w:t>
            </w:r>
            <w:proofErr w:type="spellEnd"/>
            <w:r w:rsidRPr="00CB555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3B402D45" w14:textId="722F67CA" w:rsidR="00CB555B" w:rsidRPr="00622CD4" w:rsidRDefault="00D02205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" w:hAnsi="Aptos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717" w:type="dxa"/>
          </w:tcPr>
          <w:p w14:paraId="28158AF5" w14:textId="77777777" w:rsidR="00CB555B" w:rsidRPr="006A3F40" w:rsidRDefault="00CB555B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CB555B" w14:paraId="1E852708" w14:textId="77777777" w:rsidTr="00CB555B">
        <w:tc>
          <w:tcPr>
            <w:tcW w:w="2921" w:type="dxa"/>
          </w:tcPr>
          <w:p w14:paraId="2946BE58" w14:textId="75E1E324" w:rsidR="00CB555B" w:rsidRPr="00CB555B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Stroke</w:t>
            </w:r>
          </w:p>
        </w:tc>
        <w:tc>
          <w:tcPr>
            <w:tcW w:w="2933" w:type="dxa"/>
          </w:tcPr>
          <w:p w14:paraId="1A00F9C8" w14:textId="7012382D" w:rsidR="00CB555B" w:rsidRPr="00C73C3B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{{stroke}}</w:t>
            </w:r>
          </w:p>
        </w:tc>
        <w:tc>
          <w:tcPr>
            <w:tcW w:w="1564" w:type="dxa"/>
          </w:tcPr>
          <w:p w14:paraId="327B2FE5" w14:textId="70EDE9CE" w:rsidR="00CB555B" w:rsidRPr="00622CD4" w:rsidRDefault="00D02205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717" w:type="dxa"/>
          </w:tcPr>
          <w:p w14:paraId="3AE92D8C" w14:textId="5E561319" w:rsidR="00CB555B" w:rsidRPr="006A3F40" w:rsidRDefault="00D02205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mm</w:t>
            </w:r>
          </w:p>
        </w:tc>
      </w:tr>
      <w:tr w:rsidR="00CB555B" w14:paraId="48D1B6A3" w14:textId="77777777" w:rsidTr="00CB555B">
        <w:tc>
          <w:tcPr>
            <w:tcW w:w="2921" w:type="dxa"/>
          </w:tcPr>
          <w:p w14:paraId="4353750C" w14:textId="4DDEF018" w:rsidR="00CB555B" w:rsidRPr="00CB555B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Motor Speed</w:t>
            </w:r>
          </w:p>
        </w:tc>
        <w:tc>
          <w:tcPr>
            <w:tcW w:w="2933" w:type="dxa"/>
          </w:tcPr>
          <w:p w14:paraId="73BE20FA" w14:textId="46EDD8EF" w:rsidR="00CB555B" w:rsidRPr="00C73C3B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B555B">
              <w:rPr>
                <w:rFonts w:ascii="Aptos" w:hAnsi="Aptos"/>
                <w:sz w:val="24"/>
                <w:szCs w:val="24"/>
              </w:rPr>
              <w:t>motor_speed</w:t>
            </w:r>
            <w:proofErr w:type="spellEnd"/>
            <w:r w:rsidRPr="00CB555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60040BEE" w14:textId="7D46B28F" w:rsidR="00CB555B" w:rsidRPr="00622CD4" w:rsidRDefault="00D02205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717" w:type="dxa"/>
          </w:tcPr>
          <w:p w14:paraId="164AA612" w14:textId="4A5D392C" w:rsidR="00CB555B" w:rsidRPr="006A3F40" w:rsidRDefault="00D02205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rpm</w:t>
            </w:r>
          </w:p>
        </w:tc>
      </w:tr>
      <w:tr w:rsidR="00CB555B" w14:paraId="499E8F6B" w14:textId="77777777" w:rsidTr="00CB555B">
        <w:tc>
          <w:tcPr>
            <w:tcW w:w="2921" w:type="dxa"/>
          </w:tcPr>
          <w:p w14:paraId="0C65B270" w14:textId="1F3DD0E6" w:rsidR="00CB555B" w:rsidRPr="00CB555B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Weight of Oscillating Part</w:t>
            </w:r>
          </w:p>
        </w:tc>
        <w:tc>
          <w:tcPr>
            <w:tcW w:w="2933" w:type="dxa"/>
          </w:tcPr>
          <w:p w14:paraId="347B220B" w14:textId="394678FB" w:rsidR="00CB555B" w:rsidRPr="00C73C3B" w:rsidRDefault="00CB555B" w:rsidP="00786FF9">
            <w:pPr>
              <w:rPr>
                <w:rFonts w:ascii="Aptos" w:hAnsi="Aptos"/>
                <w:sz w:val="24"/>
                <w:szCs w:val="24"/>
              </w:rPr>
            </w:pPr>
            <w:r w:rsidRPr="00CB555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CB555B">
              <w:rPr>
                <w:rFonts w:ascii="Aptos" w:hAnsi="Aptos"/>
                <w:sz w:val="24"/>
                <w:szCs w:val="24"/>
              </w:rPr>
              <w:t>weight_oscillating_part</w:t>
            </w:r>
            <w:proofErr w:type="spellEnd"/>
            <w:r w:rsidRPr="00CB555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72D5D20A" w14:textId="1C3D262A" w:rsidR="00CB555B" w:rsidRPr="00622CD4" w:rsidRDefault="00D02205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717" w:type="dxa"/>
          </w:tcPr>
          <w:p w14:paraId="0FE7C5DE" w14:textId="0F8BB25F" w:rsidR="00CB555B" w:rsidRPr="006A3F40" w:rsidRDefault="00D02205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kg</w:t>
            </w:r>
          </w:p>
        </w:tc>
      </w:tr>
    </w:tbl>
    <w:p w14:paraId="1B2A7E36" w14:textId="628A2D2D" w:rsidR="007E7338" w:rsidRDefault="007E7338" w:rsidP="006A3F40">
      <w:pPr>
        <w:ind w:left="-709" w:hanging="142"/>
        <w:rPr>
          <w:rFonts w:ascii="Cambria" w:hAnsi="Cambria"/>
        </w:rPr>
      </w:pPr>
    </w:p>
    <w:p w14:paraId="443E851C" w14:textId="77777777" w:rsidR="009D0D1B" w:rsidRDefault="009D0D1B" w:rsidP="006A3F40">
      <w:pPr>
        <w:ind w:left="-709" w:hanging="142"/>
        <w:rPr>
          <w:rFonts w:ascii="Cambria" w:hAnsi="Cambria"/>
        </w:rPr>
      </w:pPr>
    </w:p>
    <w:p w14:paraId="1FF5ECD8" w14:textId="1DF05CE1" w:rsidR="00B91F27" w:rsidRDefault="00D02205" w:rsidP="00B91F27">
      <w:pPr>
        <w:ind w:left="-1276" w:firstLine="567"/>
        <w:rPr>
          <w:rFonts w:asciiTheme="majorHAnsi" w:hAnsiTheme="majorHAnsi"/>
          <w:sz w:val="24"/>
          <w:szCs w:val="24"/>
        </w:rPr>
      </w:pPr>
      <w:r>
        <w:rPr>
          <w:rFonts w:cstheme="minorHAnsi"/>
          <w:b/>
          <w:bCs/>
          <w:sz w:val="30"/>
          <w:szCs w:val="30"/>
        </w:rPr>
        <w:t>PARAMETERS</w:t>
      </w:r>
    </w:p>
    <w:p w14:paraId="4E00F694" w14:textId="6E60B02C" w:rsidR="004B13C9" w:rsidRPr="00B91F27" w:rsidRDefault="00B91F27" w:rsidP="00B91F27">
      <w:pPr>
        <w:ind w:left="-709"/>
        <w:rPr>
          <w:rFonts w:asciiTheme="majorHAnsi" w:hAnsiTheme="majorHAnsi"/>
          <w:sz w:val="24"/>
          <w:szCs w:val="24"/>
        </w:rPr>
      </w:pPr>
      <w:r w:rsidRPr="00B91F27">
        <w:rPr>
          <w:rFonts w:asciiTheme="majorHAnsi" w:hAnsiTheme="majorHAnsi"/>
          <w:sz w:val="24"/>
          <w:szCs w:val="24"/>
        </w:rPr>
        <w:t>Specific Feed Rate</w:t>
      </w:r>
      <w:r>
        <w:rPr>
          <w:rFonts w:asciiTheme="majorHAnsi" w:hAnsiTheme="majorHAnsi"/>
          <w:sz w:val="24"/>
          <w:szCs w:val="24"/>
        </w:rPr>
        <w:t xml:space="preserve"> </w:t>
      </w:r>
      <w:r w:rsidR="00E86DCF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 </w:t>
      </w:r>
      <w:r w:rsidR="00E86DCF">
        <w:rPr>
          <w:rFonts w:asciiTheme="majorHAnsi" w:hAnsiTheme="majorHAnsi"/>
          <w:sz w:val="24"/>
          <w:szCs w:val="24"/>
        </w:rPr>
        <w:t xml:space="preserve"> </w:t>
      </w:r>
      <w:r w:rsidR="00D02205" w:rsidRPr="00FA7A51">
        <w:rPr>
          <w:rFonts w:asciiTheme="majorHAnsi" w:hAnsiTheme="majorHAnsi"/>
          <w:sz w:val="24"/>
          <w:szCs w:val="24"/>
        </w:rPr>
        <w:t xml:space="preserve">= </w:t>
      </w:r>
      <w:r w:rsidRPr="00B91F27">
        <w:rPr>
          <w:rFonts w:asciiTheme="majorHAnsi" w:hAnsiTheme="majorHAnsi"/>
          <w:sz w:val="24"/>
          <w:szCs w:val="24"/>
        </w:rPr>
        <w:t>{{</w:t>
      </w:r>
      <w:proofErr w:type="spellStart"/>
      <w:r w:rsidRPr="00B91F27">
        <w:rPr>
          <w:rFonts w:asciiTheme="majorHAnsi" w:hAnsiTheme="majorHAnsi"/>
          <w:sz w:val="24"/>
          <w:szCs w:val="24"/>
        </w:rPr>
        <w:t>specific_feed_rate</w:t>
      </w:r>
      <w:proofErr w:type="spellEnd"/>
      <w:r w:rsidRPr="00B91F27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br/>
      </w:r>
      <w:r w:rsidRPr="00B91F27">
        <w:rPr>
          <w:rFonts w:asciiTheme="majorHAnsi" w:hAnsiTheme="majorHAnsi"/>
          <w:sz w:val="24"/>
          <w:szCs w:val="24"/>
        </w:rPr>
        <w:t>Material Factor</w:t>
      </w:r>
      <w:r>
        <w:rPr>
          <w:rFonts w:asciiTheme="majorHAnsi" w:hAnsiTheme="majorHAnsi"/>
          <w:sz w:val="24"/>
          <w:szCs w:val="24"/>
        </w:rPr>
        <w:t xml:space="preserve">    </w:t>
      </w:r>
      <w:r w:rsidR="00E86DCF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 </w:t>
      </w:r>
      <w:r w:rsidR="00E86DCF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  </w:t>
      </w:r>
      <w:r w:rsidR="00D02205" w:rsidRPr="00FA7A51">
        <w:rPr>
          <w:rFonts w:asciiTheme="majorHAnsi" w:hAnsiTheme="majorHAnsi"/>
          <w:sz w:val="24"/>
          <w:szCs w:val="24"/>
        </w:rPr>
        <w:t xml:space="preserve">= </w:t>
      </w:r>
      <w:r w:rsidRPr="00B91F27">
        <w:rPr>
          <w:rFonts w:asciiTheme="majorHAnsi" w:hAnsiTheme="majorHAnsi"/>
          <w:sz w:val="24"/>
          <w:szCs w:val="24"/>
        </w:rPr>
        <w:t>{{</w:t>
      </w:r>
      <w:proofErr w:type="spellStart"/>
      <w:r w:rsidRPr="00B91F27">
        <w:rPr>
          <w:rFonts w:asciiTheme="majorHAnsi" w:hAnsiTheme="majorHAnsi"/>
          <w:sz w:val="24"/>
          <w:szCs w:val="24"/>
        </w:rPr>
        <w:t>material_factor</w:t>
      </w:r>
      <w:proofErr w:type="spellEnd"/>
      <w:r w:rsidRPr="00B91F27">
        <w:rPr>
          <w:rFonts w:asciiTheme="majorHAnsi" w:hAnsiTheme="majorHAnsi"/>
          <w:sz w:val="24"/>
          <w:szCs w:val="24"/>
        </w:rPr>
        <w:t>}}</w:t>
      </w:r>
      <w:r w:rsidR="00D02205" w:rsidRPr="00FA7A51">
        <w:rPr>
          <w:rFonts w:asciiTheme="majorHAnsi" w:hAnsiTheme="majorHAnsi"/>
          <w:sz w:val="24"/>
          <w:szCs w:val="24"/>
        </w:rPr>
        <w:br/>
      </w:r>
      <w:r w:rsidRPr="00B91F27">
        <w:rPr>
          <w:rFonts w:asciiTheme="majorHAnsi" w:hAnsiTheme="majorHAnsi"/>
          <w:sz w:val="24"/>
          <w:szCs w:val="24"/>
        </w:rPr>
        <w:t>Oversize Factor</w:t>
      </w:r>
      <w:r>
        <w:rPr>
          <w:rFonts w:asciiTheme="majorHAnsi" w:hAnsiTheme="majorHAnsi"/>
          <w:sz w:val="24"/>
          <w:szCs w:val="24"/>
        </w:rPr>
        <w:t xml:space="preserve">     </w:t>
      </w:r>
      <w:r w:rsidR="00E86DCF">
        <w:rPr>
          <w:rFonts w:asciiTheme="majorHAnsi" w:hAnsiTheme="majorHAnsi"/>
          <w:sz w:val="24"/>
          <w:szCs w:val="24"/>
        </w:rPr>
        <w:t xml:space="preserve">  </w:t>
      </w:r>
      <w:r>
        <w:rPr>
          <w:rFonts w:asciiTheme="majorHAnsi" w:hAnsiTheme="majorHAnsi"/>
          <w:sz w:val="24"/>
          <w:szCs w:val="24"/>
        </w:rPr>
        <w:t xml:space="preserve">  </w:t>
      </w:r>
      <w:r w:rsidR="00D02205" w:rsidRPr="00FA7A51">
        <w:rPr>
          <w:rFonts w:asciiTheme="majorHAnsi" w:hAnsiTheme="majorHAnsi"/>
          <w:sz w:val="24"/>
          <w:szCs w:val="24"/>
        </w:rPr>
        <w:t xml:space="preserve">= </w:t>
      </w:r>
      <w:r w:rsidRPr="00B91F27">
        <w:rPr>
          <w:rFonts w:asciiTheme="majorHAnsi" w:hAnsiTheme="majorHAnsi"/>
          <w:sz w:val="24"/>
          <w:szCs w:val="24"/>
        </w:rPr>
        <w:t>{{</w:t>
      </w:r>
      <w:proofErr w:type="spellStart"/>
      <w:r w:rsidRPr="00B91F27">
        <w:rPr>
          <w:rFonts w:asciiTheme="majorHAnsi" w:hAnsiTheme="majorHAnsi"/>
          <w:sz w:val="24"/>
          <w:szCs w:val="24"/>
        </w:rPr>
        <w:t>oversize_factor</w:t>
      </w:r>
      <w:proofErr w:type="spellEnd"/>
      <w:r w:rsidRPr="00B91F27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br/>
      </w:r>
      <w:r w:rsidRPr="00B91F27">
        <w:rPr>
          <w:rFonts w:asciiTheme="majorHAnsi" w:hAnsiTheme="majorHAnsi"/>
          <w:sz w:val="24"/>
          <w:szCs w:val="24"/>
        </w:rPr>
        <w:t>Efficiency Factor</w:t>
      </w:r>
      <w:r>
        <w:rPr>
          <w:rFonts w:asciiTheme="majorHAnsi" w:hAnsiTheme="majorHAnsi"/>
          <w:sz w:val="24"/>
          <w:szCs w:val="24"/>
        </w:rPr>
        <w:t xml:space="preserve">   </w:t>
      </w:r>
      <w:r w:rsidR="00E86DCF">
        <w:rPr>
          <w:rFonts w:asciiTheme="majorHAnsi" w:hAnsiTheme="majorHAnsi"/>
          <w:sz w:val="24"/>
          <w:szCs w:val="24"/>
        </w:rPr>
        <w:t xml:space="preserve">  </w:t>
      </w:r>
      <w:r>
        <w:rPr>
          <w:rFonts w:asciiTheme="majorHAnsi" w:hAnsiTheme="majorHAnsi"/>
          <w:sz w:val="24"/>
          <w:szCs w:val="24"/>
        </w:rPr>
        <w:t xml:space="preserve">  = </w:t>
      </w:r>
      <w:r w:rsidRPr="00B91F27">
        <w:rPr>
          <w:rFonts w:asciiTheme="majorHAnsi" w:hAnsiTheme="majorHAnsi"/>
          <w:sz w:val="24"/>
          <w:szCs w:val="24"/>
        </w:rPr>
        <w:t>{{</w:t>
      </w:r>
      <w:proofErr w:type="spellStart"/>
      <w:r w:rsidRPr="00B91F27">
        <w:rPr>
          <w:rFonts w:asciiTheme="majorHAnsi" w:hAnsiTheme="majorHAnsi"/>
          <w:sz w:val="24"/>
          <w:szCs w:val="24"/>
        </w:rPr>
        <w:t>efficiency_factor</w:t>
      </w:r>
      <w:proofErr w:type="spellEnd"/>
      <w:r w:rsidRPr="00B91F27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br/>
      </w:r>
      <w:r w:rsidRPr="00B91F27">
        <w:rPr>
          <w:rFonts w:asciiTheme="majorHAnsi" w:hAnsiTheme="majorHAnsi"/>
          <w:sz w:val="24"/>
          <w:szCs w:val="24"/>
        </w:rPr>
        <w:t>Half Size Cut Factor</w:t>
      </w:r>
      <w:r w:rsidR="00E86DCF">
        <w:rPr>
          <w:rFonts w:asciiTheme="majorHAnsi" w:hAnsiTheme="majorHAnsi"/>
          <w:sz w:val="24"/>
          <w:szCs w:val="24"/>
        </w:rPr>
        <w:t xml:space="preserve">  </w:t>
      </w:r>
      <w:r>
        <w:rPr>
          <w:rFonts w:asciiTheme="majorHAnsi" w:hAnsiTheme="majorHAnsi"/>
          <w:sz w:val="24"/>
          <w:szCs w:val="24"/>
        </w:rPr>
        <w:t xml:space="preserve">= </w:t>
      </w:r>
      <w:r w:rsidRPr="00B91F27">
        <w:rPr>
          <w:rFonts w:asciiTheme="majorHAnsi" w:hAnsiTheme="majorHAnsi"/>
          <w:sz w:val="24"/>
          <w:szCs w:val="24"/>
        </w:rPr>
        <w:t>{{</w:t>
      </w:r>
      <w:proofErr w:type="spellStart"/>
      <w:r w:rsidRPr="00B91F27">
        <w:rPr>
          <w:rFonts w:asciiTheme="majorHAnsi" w:hAnsiTheme="majorHAnsi"/>
          <w:sz w:val="24"/>
          <w:szCs w:val="24"/>
        </w:rPr>
        <w:t>half_size_cut_factor</w:t>
      </w:r>
      <w:proofErr w:type="spellEnd"/>
      <w:r w:rsidRPr="00B91F27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br/>
      </w:r>
      <w:r w:rsidRPr="00B91F27">
        <w:rPr>
          <w:rFonts w:asciiTheme="majorHAnsi" w:hAnsiTheme="majorHAnsi"/>
          <w:sz w:val="24"/>
          <w:szCs w:val="24"/>
        </w:rPr>
        <w:t>Amplitude Factor</w:t>
      </w:r>
      <w:r w:rsidR="00E86DCF">
        <w:rPr>
          <w:rFonts w:asciiTheme="majorHAnsi" w:hAnsiTheme="majorHAnsi"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 xml:space="preserve">  = </w:t>
      </w:r>
      <w:r w:rsidRPr="00B91F27">
        <w:rPr>
          <w:rFonts w:asciiTheme="majorHAnsi" w:hAnsiTheme="majorHAnsi"/>
          <w:sz w:val="24"/>
          <w:szCs w:val="24"/>
        </w:rPr>
        <w:t>{{</w:t>
      </w:r>
      <w:proofErr w:type="spellStart"/>
      <w:r w:rsidRPr="00B91F27">
        <w:rPr>
          <w:rFonts w:asciiTheme="majorHAnsi" w:hAnsiTheme="majorHAnsi"/>
          <w:sz w:val="24"/>
          <w:szCs w:val="24"/>
        </w:rPr>
        <w:t>amplitude_factor</w:t>
      </w:r>
      <w:proofErr w:type="spellEnd"/>
      <w:r w:rsidRPr="00B91F27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br/>
      </w:r>
      <w:r w:rsidRPr="00B91F27">
        <w:rPr>
          <w:rFonts w:asciiTheme="majorHAnsi" w:hAnsiTheme="majorHAnsi"/>
          <w:sz w:val="24"/>
          <w:szCs w:val="24"/>
        </w:rPr>
        <w:t>Moisture Factor</w:t>
      </w:r>
      <w:r w:rsidR="00E86DCF">
        <w:rPr>
          <w:rFonts w:asciiTheme="majorHAnsi" w:hAnsiTheme="majorHAnsi"/>
          <w:sz w:val="24"/>
          <w:szCs w:val="24"/>
        </w:rPr>
        <w:t xml:space="preserve">         </w:t>
      </w:r>
      <w:r>
        <w:rPr>
          <w:rFonts w:asciiTheme="majorHAnsi" w:hAnsiTheme="majorHAnsi"/>
          <w:sz w:val="24"/>
          <w:szCs w:val="24"/>
        </w:rPr>
        <w:t xml:space="preserve">= </w:t>
      </w:r>
      <w:r w:rsidRPr="00B91F27">
        <w:rPr>
          <w:rFonts w:asciiTheme="majorHAnsi" w:hAnsiTheme="majorHAnsi"/>
          <w:sz w:val="24"/>
          <w:szCs w:val="24"/>
        </w:rPr>
        <w:t>{{</w:t>
      </w:r>
      <w:proofErr w:type="spellStart"/>
      <w:r w:rsidRPr="00B91F27">
        <w:rPr>
          <w:rFonts w:asciiTheme="majorHAnsi" w:hAnsiTheme="majorHAnsi"/>
          <w:sz w:val="24"/>
          <w:szCs w:val="24"/>
        </w:rPr>
        <w:t>moisture_factor</w:t>
      </w:r>
      <w:proofErr w:type="spellEnd"/>
      <w:r w:rsidRPr="00B91F27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br/>
      </w:r>
      <w:r w:rsidRPr="00B91F27">
        <w:rPr>
          <w:rFonts w:asciiTheme="majorHAnsi" w:hAnsiTheme="majorHAnsi"/>
          <w:sz w:val="24"/>
          <w:szCs w:val="24"/>
        </w:rPr>
        <w:t>Shape Factor</w:t>
      </w:r>
      <w:r w:rsidR="00E86DCF">
        <w:rPr>
          <w:rFonts w:asciiTheme="majorHAnsi" w:hAnsiTheme="majorHAnsi"/>
          <w:sz w:val="24"/>
          <w:szCs w:val="24"/>
        </w:rPr>
        <w:t xml:space="preserve">              </w:t>
      </w:r>
      <w:r>
        <w:rPr>
          <w:rFonts w:asciiTheme="majorHAnsi" w:hAnsiTheme="majorHAnsi"/>
          <w:sz w:val="24"/>
          <w:szCs w:val="24"/>
        </w:rPr>
        <w:t xml:space="preserve"> = </w:t>
      </w:r>
      <w:r w:rsidRPr="00B91F27">
        <w:rPr>
          <w:rFonts w:asciiTheme="majorHAnsi" w:hAnsiTheme="majorHAnsi"/>
          <w:sz w:val="24"/>
          <w:szCs w:val="24"/>
        </w:rPr>
        <w:t>{{</w:t>
      </w:r>
      <w:proofErr w:type="spellStart"/>
      <w:r w:rsidRPr="00B91F27">
        <w:rPr>
          <w:rFonts w:asciiTheme="majorHAnsi" w:hAnsiTheme="majorHAnsi"/>
          <w:sz w:val="24"/>
          <w:szCs w:val="24"/>
        </w:rPr>
        <w:t>shape_factor</w:t>
      </w:r>
      <w:proofErr w:type="spellEnd"/>
      <w:r w:rsidRPr="00B91F27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br/>
      </w:r>
      <w:r w:rsidR="009D0D1B" w:rsidRPr="009D0D1B">
        <w:rPr>
          <w:rFonts w:asciiTheme="majorHAnsi" w:hAnsiTheme="majorHAnsi"/>
          <w:sz w:val="24"/>
          <w:szCs w:val="24"/>
        </w:rPr>
        <w:t>Inclination Factor</w:t>
      </w:r>
      <w:r w:rsidR="009D0D1B">
        <w:rPr>
          <w:rFonts w:asciiTheme="majorHAnsi" w:hAnsiTheme="majorHAnsi"/>
          <w:sz w:val="24"/>
          <w:szCs w:val="24"/>
        </w:rPr>
        <w:t xml:space="preserve"> </w:t>
      </w:r>
      <w:r w:rsidR="00E86DCF">
        <w:rPr>
          <w:rFonts w:asciiTheme="majorHAnsi" w:hAnsiTheme="majorHAnsi"/>
          <w:sz w:val="24"/>
          <w:szCs w:val="24"/>
        </w:rPr>
        <w:t xml:space="preserve">    </w:t>
      </w:r>
      <w:r w:rsidR="009D0D1B">
        <w:rPr>
          <w:rFonts w:asciiTheme="majorHAnsi" w:hAnsiTheme="majorHAnsi"/>
          <w:sz w:val="24"/>
          <w:szCs w:val="24"/>
        </w:rPr>
        <w:t xml:space="preserve"> = </w:t>
      </w:r>
      <w:r w:rsidR="009D0D1B" w:rsidRPr="009D0D1B">
        <w:rPr>
          <w:rFonts w:asciiTheme="majorHAnsi" w:hAnsiTheme="majorHAnsi"/>
          <w:sz w:val="24"/>
          <w:szCs w:val="24"/>
        </w:rPr>
        <w:t>{{</w:t>
      </w:r>
      <w:proofErr w:type="spellStart"/>
      <w:r w:rsidR="009D0D1B" w:rsidRPr="009D0D1B">
        <w:rPr>
          <w:rFonts w:asciiTheme="majorHAnsi" w:hAnsiTheme="majorHAnsi"/>
          <w:sz w:val="24"/>
          <w:szCs w:val="24"/>
        </w:rPr>
        <w:t>inclination_factor</w:t>
      </w:r>
      <w:proofErr w:type="spellEnd"/>
      <w:r w:rsidR="009D0D1B" w:rsidRPr="009D0D1B">
        <w:rPr>
          <w:rFonts w:asciiTheme="majorHAnsi" w:hAnsiTheme="majorHAnsi"/>
          <w:sz w:val="24"/>
          <w:szCs w:val="24"/>
        </w:rPr>
        <w:t>}}</w:t>
      </w:r>
      <w:r w:rsidR="009D0D1B">
        <w:rPr>
          <w:rFonts w:asciiTheme="majorHAnsi" w:hAnsiTheme="majorHAnsi"/>
          <w:sz w:val="24"/>
          <w:szCs w:val="24"/>
        </w:rPr>
        <w:br/>
      </w:r>
      <w:r w:rsidR="009D0D1B" w:rsidRPr="009D0D1B">
        <w:rPr>
          <w:rFonts w:asciiTheme="majorHAnsi" w:hAnsiTheme="majorHAnsi"/>
          <w:sz w:val="24"/>
          <w:szCs w:val="24"/>
        </w:rPr>
        <w:t>Open Area Factor</w:t>
      </w:r>
      <w:r w:rsidR="009D0D1B">
        <w:rPr>
          <w:rFonts w:asciiTheme="majorHAnsi" w:hAnsiTheme="majorHAnsi"/>
          <w:sz w:val="24"/>
          <w:szCs w:val="24"/>
        </w:rPr>
        <w:t xml:space="preserve">  </w:t>
      </w:r>
      <w:r w:rsidR="00E86DCF">
        <w:rPr>
          <w:rFonts w:asciiTheme="majorHAnsi" w:hAnsiTheme="majorHAnsi"/>
          <w:sz w:val="24"/>
          <w:szCs w:val="24"/>
        </w:rPr>
        <w:t xml:space="preserve">     </w:t>
      </w:r>
      <w:r w:rsidR="009D0D1B">
        <w:rPr>
          <w:rFonts w:asciiTheme="majorHAnsi" w:hAnsiTheme="majorHAnsi"/>
          <w:sz w:val="24"/>
          <w:szCs w:val="24"/>
        </w:rPr>
        <w:t xml:space="preserve">= </w:t>
      </w:r>
      <w:r w:rsidR="009D0D1B" w:rsidRPr="009D0D1B">
        <w:rPr>
          <w:rFonts w:asciiTheme="majorHAnsi" w:hAnsiTheme="majorHAnsi"/>
          <w:sz w:val="24"/>
          <w:szCs w:val="24"/>
        </w:rPr>
        <w:t>{{</w:t>
      </w:r>
      <w:proofErr w:type="spellStart"/>
      <w:r w:rsidR="009D0D1B" w:rsidRPr="009D0D1B">
        <w:rPr>
          <w:rFonts w:asciiTheme="majorHAnsi" w:hAnsiTheme="majorHAnsi"/>
          <w:sz w:val="24"/>
          <w:szCs w:val="24"/>
        </w:rPr>
        <w:t>open_area_factor</w:t>
      </w:r>
      <w:proofErr w:type="spellEnd"/>
      <w:r w:rsidR="009D0D1B" w:rsidRPr="009D0D1B">
        <w:rPr>
          <w:rFonts w:asciiTheme="majorHAnsi" w:hAnsiTheme="majorHAnsi"/>
          <w:sz w:val="24"/>
          <w:szCs w:val="24"/>
        </w:rPr>
        <w:t>}}</w:t>
      </w:r>
      <w:r w:rsidR="009D0D1B">
        <w:rPr>
          <w:rFonts w:asciiTheme="majorHAnsi" w:hAnsiTheme="majorHAnsi"/>
          <w:sz w:val="24"/>
          <w:szCs w:val="24"/>
        </w:rPr>
        <w:br/>
      </w:r>
      <w:r w:rsidR="009D0D1B" w:rsidRPr="009D0D1B">
        <w:rPr>
          <w:rFonts w:asciiTheme="majorHAnsi" w:hAnsiTheme="majorHAnsi"/>
          <w:sz w:val="24"/>
          <w:szCs w:val="24"/>
        </w:rPr>
        <w:t>Deck Factor</w:t>
      </w:r>
      <w:r w:rsidR="009D0D1B">
        <w:rPr>
          <w:rFonts w:asciiTheme="majorHAnsi" w:hAnsiTheme="majorHAnsi"/>
          <w:sz w:val="24"/>
          <w:szCs w:val="24"/>
        </w:rPr>
        <w:t xml:space="preserve"> </w:t>
      </w:r>
      <w:r w:rsidR="00E86DCF">
        <w:rPr>
          <w:rFonts w:asciiTheme="majorHAnsi" w:hAnsiTheme="majorHAnsi"/>
          <w:sz w:val="24"/>
          <w:szCs w:val="24"/>
        </w:rPr>
        <w:t xml:space="preserve">                </w:t>
      </w:r>
      <w:r w:rsidR="009D0D1B">
        <w:rPr>
          <w:rFonts w:asciiTheme="majorHAnsi" w:hAnsiTheme="majorHAnsi"/>
          <w:sz w:val="24"/>
          <w:szCs w:val="24"/>
        </w:rPr>
        <w:t xml:space="preserve"> = </w:t>
      </w:r>
      <w:r w:rsidR="009D0D1B" w:rsidRPr="009D0D1B">
        <w:rPr>
          <w:rFonts w:asciiTheme="majorHAnsi" w:hAnsiTheme="majorHAnsi"/>
          <w:sz w:val="24"/>
          <w:szCs w:val="24"/>
        </w:rPr>
        <w:t>{{</w:t>
      </w:r>
      <w:proofErr w:type="spellStart"/>
      <w:r w:rsidR="009D0D1B" w:rsidRPr="009D0D1B">
        <w:rPr>
          <w:rFonts w:asciiTheme="majorHAnsi" w:hAnsiTheme="majorHAnsi"/>
          <w:sz w:val="24"/>
          <w:szCs w:val="24"/>
        </w:rPr>
        <w:t>deck_factor</w:t>
      </w:r>
      <w:proofErr w:type="spellEnd"/>
      <w:r w:rsidR="009D0D1B" w:rsidRPr="009D0D1B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br/>
      </w:r>
    </w:p>
    <w:p w14:paraId="5FEFE988" w14:textId="1B4EB644" w:rsidR="004B13C9" w:rsidRDefault="004B13C9" w:rsidP="004B13C9">
      <w:pPr>
        <w:ind w:left="-1276" w:firstLine="567"/>
        <w:rPr>
          <w:rFonts w:cstheme="minorHAnsi"/>
          <w:b/>
          <w:bCs/>
          <w:sz w:val="30"/>
          <w:szCs w:val="30"/>
        </w:rPr>
      </w:pPr>
    </w:p>
    <w:p w14:paraId="5B803DB1" w14:textId="77777777" w:rsidR="009D0D1B" w:rsidRDefault="009D0D1B" w:rsidP="004B13C9">
      <w:pPr>
        <w:ind w:left="-1276" w:firstLine="567"/>
        <w:rPr>
          <w:rFonts w:cstheme="minorHAnsi"/>
          <w:b/>
          <w:bCs/>
          <w:sz w:val="30"/>
          <w:szCs w:val="30"/>
        </w:rPr>
      </w:pPr>
    </w:p>
    <w:p w14:paraId="323CEC2E" w14:textId="77777777" w:rsidR="009D0D1B" w:rsidRDefault="009D0D1B" w:rsidP="004B13C9">
      <w:pPr>
        <w:ind w:left="-1276" w:firstLine="567"/>
        <w:rPr>
          <w:b/>
          <w:bCs/>
          <w:sz w:val="30"/>
          <w:szCs w:val="30"/>
        </w:rPr>
      </w:pPr>
    </w:p>
    <w:p w14:paraId="5BBD306D" w14:textId="77777777" w:rsidR="004B13C9" w:rsidRDefault="004B13C9" w:rsidP="004B13C9">
      <w:pPr>
        <w:ind w:left="-1276" w:firstLine="567"/>
        <w:rPr>
          <w:b/>
          <w:bCs/>
          <w:sz w:val="30"/>
          <w:szCs w:val="30"/>
        </w:rPr>
      </w:pPr>
    </w:p>
    <w:p w14:paraId="2EA7375D" w14:textId="7F5176F3" w:rsidR="004B13C9" w:rsidRPr="00625EC1" w:rsidRDefault="009D0D1B" w:rsidP="004B13C9">
      <w:pPr>
        <w:ind w:left="-1276" w:firstLine="567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CALCULATED OUTPUT</w:t>
      </w:r>
    </w:p>
    <w:tbl>
      <w:tblPr>
        <w:tblStyle w:val="TableGrid"/>
        <w:tblW w:w="0" w:type="auto"/>
        <w:tblInd w:w="-374" w:type="dxa"/>
        <w:tblLook w:val="04A0" w:firstRow="1" w:lastRow="0" w:firstColumn="1" w:lastColumn="0" w:noHBand="0" w:noVBand="1"/>
      </w:tblPr>
      <w:tblGrid>
        <w:gridCol w:w="2754"/>
        <w:gridCol w:w="3100"/>
        <w:gridCol w:w="1564"/>
        <w:gridCol w:w="1717"/>
      </w:tblGrid>
      <w:tr w:rsidR="004B13C9" w14:paraId="360CAEF8" w14:textId="77777777" w:rsidTr="00786FF9">
        <w:tc>
          <w:tcPr>
            <w:tcW w:w="2754" w:type="dxa"/>
          </w:tcPr>
          <w:p w14:paraId="6003BFAD" w14:textId="77777777" w:rsidR="004B13C9" w:rsidRPr="00625EC1" w:rsidRDefault="004B13C9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3100" w:type="dxa"/>
          </w:tcPr>
          <w:p w14:paraId="0ADD4856" w14:textId="77777777" w:rsidR="004B13C9" w:rsidRPr="00625EC1" w:rsidRDefault="004B13C9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Value</w:t>
            </w:r>
          </w:p>
        </w:tc>
        <w:tc>
          <w:tcPr>
            <w:tcW w:w="1564" w:type="dxa"/>
          </w:tcPr>
          <w:p w14:paraId="662CC1B7" w14:textId="77777777" w:rsidR="004B13C9" w:rsidRPr="00625EC1" w:rsidRDefault="004B13C9" w:rsidP="00786FF9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>
              <w:rPr>
                <w:rFonts w:ascii="Aptos" w:hAnsi="Aptos"/>
                <w:b/>
                <w:bCs/>
                <w:sz w:val="26"/>
                <w:szCs w:val="26"/>
              </w:rPr>
              <w:t>Symbol</w:t>
            </w:r>
          </w:p>
        </w:tc>
        <w:tc>
          <w:tcPr>
            <w:tcW w:w="1717" w:type="dxa"/>
          </w:tcPr>
          <w:p w14:paraId="5E106557" w14:textId="77777777" w:rsidR="004B13C9" w:rsidRPr="00625EC1" w:rsidRDefault="004B13C9" w:rsidP="00786FF9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Unit</w:t>
            </w:r>
          </w:p>
        </w:tc>
      </w:tr>
      <w:tr w:rsidR="004B13C9" w14:paraId="18E99F80" w14:textId="77777777" w:rsidTr="00786FF9">
        <w:tc>
          <w:tcPr>
            <w:tcW w:w="2754" w:type="dxa"/>
          </w:tcPr>
          <w:p w14:paraId="1FA13D4F" w14:textId="0EA792C7" w:rsidR="004B13C9" w:rsidRPr="006A3F40" w:rsidRDefault="009D0D1B" w:rsidP="00786FF9">
            <w:pPr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Length</w:t>
            </w:r>
          </w:p>
        </w:tc>
        <w:tc>
          <w:tcPr>
            <w:tcW w:w="3100" w:type="dxa"/>
          </w:tcPr>
          <w:p w14:paraId="07B9B1AE" w14:textId="2593F4E3" w:rsidR="004B13C9" w:rsidRPr="006A3F40" w:rsidRDefault="009D0D1B" w:rsidP="00786FF9">
            <w:pPr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{{length}}</w:t>
            </w:r>
          </w:p>
        </w:tc>
        <w:tc>
          <w:tcPr>
            <w:tcW w:w="1564" w:type="dxa"/>
          </w:tcPr>
          <w:p w14:paraId="79E2199A" w14:textId="31BE3904" w:rsidR="004B13C9" w:rsidRPr="00622CD4" w:rsidRDefault="009D0D1B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717" w:type="dxa"/>
          </w:tcPr>
          <w:p w14:paraId="71FD2E64" w14:textId="527D8B54" w:rsidR="004B13C9" w:rsidRPr="006A3F40" w:rsidRDefault="0044472A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</w:t>
            </w:r>
          </w:p>
        </w:tc>
      </w:tr>
      <w:tr w:rsidR="004B13C9" w14:paraId="1E6C920C" w14:textId="77777777" w:rsidTr="00786FF9">
        <w:tc>
          <w:tcPr>
            <w:tcW w:w="2754" w:type="dxa"/>
          </w:tcPr>
          <w:p w14:paraId="5598BE00" w14:textId="5CABFC91" w:rsidR="004B13C9" w:rsidRPr="006A3F40" w:rsidRDefault="009D0D1B" w:rsidP="00786FF9">
            <w:pPr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Width</w:t>
            </w:r>
          </w:p>
        </w:tc>
        <w:tc>
          <w:tcPr>
            <w:tcW w:w="3100" w:type="dxa"/>
          </w:tcPr>
          <w:p w14:paraId="5FBDF14C" w14:textId="4490CA0C" w:rsidR="004B13C9" w:rsidRPr="006A3F40" w:rsidRDefault="009D0D1B" w:rsidP="00786FF9">
            <w:pPr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{{width}}</w:t>
            </w:r>
          </w:p>
        </w:tc>
        <w:tc>
          <w:tcPr>
            <w:tcW w:w="1564" w:type="dxa"/>
          </w:tcPr>
          <w:p w14:paraId="14DECEA6" w14:textId="715D4F5C" w:rsidR="004B13C9" w:rsidRPr="00622CD4" w:rsidRDefault="009D0D1B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1717" w:type="dxa"/>
          </w:tcPr>
          <w:p w14:paraId="42AA6835" w14:textId="3556EFE1" w:rsidR="004B13C9" w:rsidRPr="006A3F40" w:rsidRDefault="0044472A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</w:t>
            </w:r>
          </w:p>
        </w:tc>
      </w:tr>
      <w:tr w:rsidR="004B13C9" w14:paraId="609E199B" w14:textId="77777777" w:rsidTr="00786FF9">
        <w:tc>
          <w:tcPr>
            <w:tcW w:w="2754" w:type="dxa"/>
          </w:tcPr>
          <w:p w14:paraId="462B9333" w14:textId="4E68DFA5" w:rsidR="004B13C9" w:rsidRPr="006A3F40" w:rsidRDefault="009D0D1B" w:rsidP="00786FF9">
            <w:pPr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Screen Area</w:t>
            </w:r>
          </w:p>
        </w:tc>
        <w:tc>
          <w:tcPr>
            <w:tcW w:w="3100" w:type="dxa"/>
          </w:tcPr>
          <w:p w14:paraId="10BAF840" w14:textId="7D842E23" w:rsidR="004B13C9" w:rsidRPr="006A3F40" w:rsidRDefault="009D0D1B" w:rsidP="00786FF9">
            <w:pPr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9D0D1B">
              <w:rPr>
                <w:rFonts w:ascii="Aptos" w:hAnsi="Aptos"/>
                <w:sz w:val="24"/>
                <w:szCs w:val="24"/>
              </w:rPr>
              <w:t>required_screen_area</w:t>
            </w:r>
            <w:proofErr w:type="spellEnd"/>
            <w:r w:rsidRPr="009D0D1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6FD2783A" w14:textId="403866BE" w:rsidR="004B13C9" w:rsidRPr="00622CD4" w:rsidRDefault="009D0D1B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717" w:type="dxa"/>
          </w:tcPr>
          <w:p w14:paraId="785B461F" w14:textId="7368D260" w:rsidR="004B13C9" w:rsidRPr="006A3F40" w:rsidRDefault="009D0D1B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m^2</w:t>
            </w:r>
          </w:p>
        </w:tc>
      </w:tr>
      <w:tr w:rsidR="004B13C9" w14:paraId="0F43A3DF" w14:textId="77777777" w:rsidTr="00786FF9">
        <w:tc>
          <w:tcPr>
            <w:tcW w:w="2754" w:type="dxa"/>
          </w:tcPr>
          <w:p w14:paraId="2C494360" w14:textId="2EF74135" w:rsidR="004B13C9" w:rsidRPr="006A3F40" w:rsidRDefault="009D0D1B" w:rsidP="00786FF9">
            <w:pPr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Power</w:t>
            </w:r>
          </w:p>
        </w:tc>
        <w:tc>
          <w:tcPr>
            <w:tcW w:w="3100" w:type="dxa"/>
          </w:tcPr>
          <w:p w14:paraId="11AA7B37" w14:textId="12F1C0FB" w:rsidR="004B13C9" w:rsidRPr="006A3F40" w:rsidRDefault="009D0D1B" w:rsidP="00786FF9">
            <w:pPr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{{power}}</w:t>
            </w:r>
          </w:p>
        </w:tc>
        <w:tc>
          <w:tcPr>
            <w:tcW w:w="1564" w:type="dxa"/>
          </w:tcPr>
          <w:p w14:paraId="5445AF71" w14:textId="44D8F11F" w:rsidR="004B13C9" w:rsidRPr="00622CD4" w:rsidRDefault="009D0D1B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717" w:type="dxa"/>
          </w:tcPr>
          <w:p w14:paraId="10686050" w14:textId="1045F618" w:rsidR="004B13C9" w:rsidRPr="006A3F40" w:rsidRDefault="009D0D1B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kW</w:t>
            </w:r>
          </w:p>
        </w:tc>
      </w:tr>
      <w:tr w:rsidR="009D0D1B" w14:paraId="24CF5A0C" w14:textId="77777777" w:rsidTr="00786FF9">
        <w:tc>
          <w:tcPr>
            <w:tcW w:w="2754" w:type="dxa"/>
          </w:tcPr>
          <w:p w14:paraId="0FF18AB1" w14:textId="3B650DDE" w:rsidR="009D0D1B" w:rsidRPr="009D0D1B" w:rsidRDefault="009D0D1B" w:rsidP="00786FF9">
            <w:pPr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Screen Efficiency</w:t>
            </w:r>
          </w:p>
        </w:tc>
        <w:tc>
          <w:tcPr>
            <w:tcW w:w="3100" w:type="dxa"/>
          </w:tcPr>
          <w:p w14:paraId="4062600C" w14:textId="3FE11404" w:rsidR="009D0D1B" w:rsidRPr="009D0D1B" w:rsidRDefault="009D0D1B" w:rsidP="00786FF9">
            <w:pPr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9D0D1B">
              <w:rPr>
                <w:rFonts w:ascii="Aptos" w:hAnsi="Aptos"/>
                <w:sz w:val="24"/>
                <w:szCs w:val="24"/>
              </w:rPr>
              <w:t>screen_efficiency</w:t>
            </w:r>
            <w:proofErr w:type="spellEnd"/>
            <w:r w:rsidRPr="009D0D1B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190B8B99" w14:textId="67604C6F" w:rsidR="009D0D1B" w:rsidRPr="00622CD4" w:rsidRDefault="009D0D1B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9D0D1B">
              <w:rPr>
                <w:rFonts w:ascii="Aptos" w:hAnsi="Aptos"/>
                <w:b/>
                <w:bCs/>
                <w:sz w:val="24"/>
                <w:szCs w:val="24"/>
              </w:rPr>
              <w:t>η</w:t>
            </w:r>
          </w:p>
        </w:tc>
        <w:tc>
          <w:tcPr>
            <w:tcW w:w="1717" w:type="dxa"/>
          </w:tcPr>
          <w:p w14:paraId="6AF71AE3" w14:textId="6C772A14" w:rsidR="009D0D1B" w:rsidRPr="006A3F40" w:rsidRDefault="009D0D1B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9D0D1B">
              <w:rPr>
                <w:rFonts w:ascii="Aptos" w:hAnsi="Aptos"/>
                <w:sz w:val="24"/>
                <w:szCs w:val="24"/>
              </w:rPr>
              <w:t>%</w:t>
            </w:r>
          </w:p>
        </w:tc>
      </w:tr>
    </w:tbl>
    <w:p w14:paraId="2D7FDEE2" w14:textId="77777777" w:rsidR="004B13C9" w:rsidRPr="00FA7A51" w:rsidRDefault="004B13C9" w:rsidP="00B82429">
      <w:pPr>
        <w:ind w:left="-709"/>
        <w:rPr>
          <w:rFonts w:asciiTheme="majorHAnsi" w:hAnsiTheme="majorHAnsi"/>
          <w:sz w:val="24"/>
          <w:szCs w:val="24"/>
        </w:rPr>
      </w:pPr>
    </w:p>
    <w:sectPr w:rsidR="004B13C9" w:rsidRPr="00FA7A51" w:rsidSect="007E7338">
      <w:headerReference w:type="even" r:id="rId8"/>
      <w:headerReference w:type="default" r:id="rId9"/>
      <w:pgSz w:w="11907" w:h="16840" w:code="9"/>
      <w:pgMar w:top="1985" w:right="1134" w:bottom="851" w:left="2002" w:header="142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8CB3D" w14:textId="77777777" w:rsidR="005951B7" w:rsidRDefault="005951B7" w:rsidP="00D55084">
      <w:pPr>
        <w:spacing w:after="0" w:line="240" w:lineRule="auto"/>
      </w:pPr>
      <w:r>
        <w:separator/>
      </w:r>
    </w:p>
  </w:endnote>
  <w:endnote w:type="continuationSeparator" w:id="0">
    <w:p w14:paraId="7D43A11E" w14:textId="77777777" w:rsidR="005951B7" w:rsidRDefault="005951B7" w:rsidP="00D55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09552" w14:textId="77777777" w:rsidR="005951B7" w:rsidRDefault="005951B7" w:rsidP="00D55084">
      <w:pPr>
        <w:spacing w:after="0" w:line="240" w:lineRule="auto"/>
      </w:pPr>
      <w:r>
        <w:separator/>
      </w:r>
    </w:p>
  </w:footnote>
  <w:footnote w:type="continuationSeparator" w:id="0">
    <w:p w14:paraId="12B4C313" w14:textId="77777777" w:rsidR="005951B7" w:rsidRDefault="005951B7" w:rsidP="00D55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CDF36" w14:textId="77777777" w:rsidR="002331C4" w:rsidRPr="00D82564" w:rsidRDefault="002331C4">
    <w:pPr>
      <w:pStyle w:val="Header"/>
      <w:rPr>
        <w:b/>
      </w:rPr>
    </w:pPr>
    <w:r w:rsidRPr="001B3A1F">
      <w:rPr>
        <w:b/>
        <w:noProof/>
      </w:rPr>
      <w:drawing>
        <wp:anchor distT="0" distB="0" distL="114300" distR="114300" simplePos="0" relativeHeight="251708416" behindDoc="1" locked="0" layoutInCell="1" allowOverlap="1" wp14:anchorId="59E6296E" wp14:editId="6DD0594B">
          <wp:simplePos x="0" y="0"/>
          <wp:positionH relativeFrom="column">
            <wp:posOffset>3162935</wp:posOffset>
          </wp:positionH>
          <wp:positionV relativeFrom="paragraph">
            <wp:posOffset>8255</wp:posOffset>
          </wp:positionV>
          <wp:extent cx="2874645" cy="1016000"/>
          <wp:effectExtent l="0" t="0" r="1905" b="0"/>
          <wp:wrapThrough wrapText="bothSides">
            <wp:wrapPolygon edited="0">
              <wp:start x="0" y="0"/>
              <wp:lineTo x="0" y="21060"/>
              <wp:lineTo x="21471" y="21060"/>
              <wp:lineTo x="21471" y="0"/>
              <wp:lineTo x="0" y="0"/>
            </wp:wrapPolygon>
          </wp:wrapThrough>
          <wp:docPr id="23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4645" cy="101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CFE8782" wp14:editId="7BA16A67">
              <wp:simplePos x="0" y="0"/>
              <wp:positionH relativeFrom="column">
                <wp:posOffset>-1265555</wp:posOffset>
              </wp:positionH>
              <wp:positionV relativeFrom="paragraph">
                <wp:posOffset>1018540</wp:posOffset>
              </wp:positionV>
              <wp:extent cx="7766050" cy="67310"/>
              <wp:effectExtent l="0" t="0" r="6350" b="8890"/>
              <wp:wrapNone/>
              <wp:docPr id="7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66050" cy="673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7FB06A" id="Rectangle 1" o:spid="_x0000_s1026" style="position:absolute;margin-left:-99.65pt;margin-top:80.2pt;width:611.5pt;height:5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" fillcolor="#4f81bd [3204]" stroked="f" strokeweight="2pt"/>
          </w:pict>
        </mc:Fallback>
      </mc:AlternateContent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A7BEC13" wp14:editId="7F1C7C13">
              <wp:simplePos x="0" y="0"/>
              <wp:positionH relativeFrom="column">
                <wp:posOffset>-531495</wp:posOffset>
              </wp:positionH>
              <wp:positionV relativeFrom="paragraph">
                <wp:posOffset>660400</wp:posOffset>
              </wp:positionV>
              <wp:extent cx="1624330" cy="317500"/>
              <wp:effectExtent l="0" t="0" r="0" b="6350"/>
              <wp:wrapNone/>
              <wp:docPr id="7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330" cy="317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A0A72B" w14:textId="77777777" w:rsidR="002331C4" w:rsidRPr="000A0BBB" w:rsidRDefault="002331C4" w:rsidP="001B3A1F">
                          <w:pPr>
                            <w:rPr>
                              <w:rFonts w:ascii="Mistral" w:hAnsi="Mistral"/>
                              <w:sz w:val="28"/>
                              <w:szCs w:val="28"/>
                            </w:rPr>
                          </w:pPr>
                          <w:r w:rsidRPr="000A0BBB">
                            <w:rPr>
                              <w:rFonts w:ascii="Mistral" w:hAnsi="Mistral"/>
                              <w:sz w:val="28"/>
                              <w:szCs w:val="28"/>
                            </w:rPr>
                            <w:t>Experience that delivers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BEC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1.85pt;margin-top:52pt;width:127.9pt;height: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" filled="f" stroked="f">
              <v:textbox>
                <w:txbxContent>
                  <w:p w14:paraId="1EA0A72B" w14:textId="77777777" w:rsidR="002331C4" w:rsidRPr="000A0BBB" w:rsidRDefault="002331C4" w:rsidP="001B3A1F">
                    <w:pPr>
                      <w:rPr>
                        <w:rFonts w:ascii="Mistral" w:hAnsi="Mistral"/>
                        <w:sz w:val="28"/>
                        <w:szCs w:val="28"/>
                      </w:rPr>
                    </w:pPr>
                    <w:r w:rsidRPr="000A0BBB">
                      <w:rPr>
                        <w:rFonts w:ascii="Mistral" w:hAnsi="Mistral"/>
                        <w:sz w:val="28"/>
                        <w:szCs w:val="28"/>
                      </w:rPr>
                      <w:t>Experience that delivers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94080" behindDoc="0" locked="0" layoutInCell="1" allowOverlap="1" wp14:anchorId="02D0E9C1" wp14:editId="23A4468A">
          <wp:simplePos x="0" y="0"/>
          <wp:positionH relativeFrom="column">
            <wp:posOffset>-441960</wp:posOffset>
          </wp:positionH>
          <wp:positionV relativeFrom="paragraph">
            <wp:posOffset>293370</wp:posOffset>
          </wp:positionV>
          <wp:extent cx="1301750" cy="406400"/>
          <wp:effectExtent l="19050" t="0" r="0" b="0"/>
          <wp:wrapNone/>
          <wp:docPr id="237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EF6"/>
                      </a:clrFrom>
                      <a:clrTo>
                        <a:srgbClr val="FFFEF6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colorTemperature colorTemp="7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1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3AF44" w14:textId="77777777" w:rsidR="002331C4" w:rsidRPr="00D55084" w:rsidRDefault="002331C4" w:rsidP="00D71097">
    <w:pPr>
      <w:pStyle w:val="Header"/>
      <w:tabs>
        <w:tab w:val="clear" w:pos="4680"/>
        <w:tab w:val="clear" w:pos="9360"/>
        <w:tab w:val="left" w:pos="769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032E32A" wp14:editId="6B41BA97">
              <wp:simplePos x="0" y="0"/>
              <wp:positionH relativeFrom="column">
                <wp:posOffset>4536781</wp:posOffset>
              </wp:positionH>
              <wp:positionV relativeFrom="paragraph">
                <wp:posOffset>745168</wp:posOffset>
              </wp:positionV>
              <wp:extent cx="1624330" cy="317500"/>
              <wp:effectExtent l="0" t="0" r="0" b="6350"/>
              <wp:wrapNone/>
              <wp:docPr id="8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330" cy="317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243064" w14:textId="77777777" w:rsidR="002331C4" w:rsidRPr="000A0BBB" w:rsidRDefault="002331C4" w:rsidP="00D55084">
                          <w:pPr>
                            <w:rPr>
                              <w:rFonts w:ascii="Mistral" w:hAnsi="Mistral"/>
                              <w:sz w:val="28"/>
                              <w:szCs w:val="28"/>
                            </w:rPr>
                          </w:pPr>
                          <w:r w:rsidRPr="000A0BBB">
                            <w:rPr>
                              <w:rFonts w:ascii="Mistral" w:hAnsi="Mistral"/>
                              <w:sz w:val="28"/>
                              <w:szCs w:val="28"/>
                            </w:rPr>
                            <w:t>Experience that delivers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2E32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57.25pt;margin-top:58.65pt;width:127.9pt;height: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" filled="f" stroked="f">
              <v:textbox>
                <w:txbxContent>
                  <w:p w14:paraId="0D243064" w14:textId="77777777" w:rsidR="002331C4" w:rsidRPr="000A0BBB" w:rsidRDefault="002331C4" w:rsidP="00D55084">
                    <w:pPr>
                      <w:rPr>
                        <w:rFonts w:ascii="Mistral" w:hAnsi="Mistral"/>
                        <w:sz w:val="28"/>
                        <w:szCs w:val="28"/>
                      </w:rPr>
                    </w:pPr>
                    <w:r w:rsidRPr="000A0BBB">
                      <w:rPr>
                        <w:rFonts w:ascii="Mistral" w:hAnsi="Mistral"/>
                        <w:sz w:val="28"/>
                        <w:szCs w:val="28"/>
                      </w:rPr>
                      <w:t>Experience that delivers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702272" behindDoc="0" locked="0" layoutInCell="1" allowOverlap="1" wp14:anchorId="53A02844" wp14:editId="4235AAD2">
          <wp:simplePos x="0" y="0"/>
          <wp:positionH relativeFrom="column">
            <wp:posOffset>4610100</wp:posOffset>
          </wp:positionH>
          <wp:positionV relativeFrom="paragraph">
            <wp:posOffset>324485</wp:posOffset>
          </wp:positionV>
          <wp:extent cx="1295400" cy="400050"/>
          <wp:effectExtent l="0" t="0" r="0" b="0"/>
          <wp:wrapNone/>
          <wp:docPr id="238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EF6"/>
                      </a:clrFrom>
                      <a:clrTo>
                        <a:srgbClr val="FFFEF6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7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6368" behindDoc="0" locked="0" layoutInCell="1" allowOverlap="1" wp14:anchorId="1FE70645" wp14:editId="7CE83F95">
          <wp:simplePos x="0" y="0"/>
          <wp:positionH relativeFrom="column">
            <wp:posOffset>-621030</wp:posOffset>
          </wp:positionH>
          <wp:positionV relativeFrom="paragraph">
            <wp:posOffset>-52070</wp:posOffset>
          </wp:positionV>
          <wp:extent cx="2857500" cy="1028700"/>
          <wp:effectExtent l="0" t="0" r="0" b="0"/>
          <wp:wrapThrough wrapText="bothSides">
            <wp:wrapPolygon edited="0">
              <wp:start x="0" y="0"/>
              <wp:lineTo x="0" y="21200"/>
              <wp:lineTo x="21456" y="21200"/>
              <wp:lineTo x="21456" y="0"/>
              <wp:lineTo x="0" y="0"/>
            </wp:wrapPolygon>
          </wp:wrapThrough>
          <wp:docPr id="23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4DC3202" wp14:editId="3E7772BC">
              <wp:simplePos x="0" y="0"/>
              <wp:positionH relativeFrom="column">
                <wp:posOffset>-1290443</wp:posOffset>
              </wp:positionH>
              <wp:positionV relativeFrom="paragraph">
                <wp:posOffset>1032292</wp:posOffset>
              </wp:positionV>
              <wp:extent cx="7669530" cy="67310"/>
              <wp:effectExtent l="0" t="0" r="7620" b="8890"/>
              <wp:wrapNone/>
              <wp:docPr id="8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69530" cy="673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47282C" id="Rectangle 82" o:spid="_x0000_s1026" style="position:absolute;margin-left:-101.6pt;margin-top:81.3pt;width:603.9pt;height:5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" fillcolor="#4f81bd [3204]" stroked="f" strokeweight="2pt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1E3D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56646D7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062B612F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14B643C0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91E59C5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D992FA7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F6D520E"/>
    <w:multiLevelType w:val="hybridMultilevel"/>
    <w:tmpl w:val="4860DB14"/>
    <w:lvl w:ilvl="0" w:tplc="CB8405B4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26F50"/>
    <w:multiLevelType w:val="hybridMultilevel"/>
    <w:tmpl w:val="582C1B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F2976FC"/>
    <w:multiLevelType w:val="hybridMultilevel"/>
    <w:tmpl w:val="CE74B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E4DCE"/>
    <w:multiLevelType w:val="hybridMultilevel"/>
    <w:tmpl w:val="3D0A2CAC"/>
    <w:lvl w:ilvl="0" w:tplc="0409000F">
      <w:start w:val="1"/>
      <w:numFmt w:val="decimal"/>
      <w:lvlText w:val="%1."/>
      <w:lvlJc w:val="left"/>
      <w:pPr>
        <w:tabs>
          <w:tab w:val="num" w:pos="1569"/>
        </w:tabs>
        <w:ind w:left="1569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289"/>
        </w:tabs>
        <w:ind w:left="2289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009"/>
        </w:tabs>
        <w:ind w:left="3009" w:hanging="180"/>
      </w:pPr>
    </w:lvl>
    <w:lvl w:ilvl="3" w:tplc="0409000F">
      <w:start w:val="1"/>
      <w:numFmt w:val="decimal"/>
      <w:lvlText w:val="%4."/>
      <w:lvlJc w:val="left"/>
      <w:pPr>
        <w:tabs>
          <w:tab w:val="num" w:pos="3729"/>
        </w:tabs>
        <w:ind w:left="3729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449"/>
        </w:tabs>
        <w:ind w:left="4449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169"/>
        </w:tabs>
        <w:ind w:left="5169" w:hanging="180"/>
      </w:pPr>
    </w:lvl>
    <w:lvl w:ilvl="6" w:tplc="0409000F">
      <w:start w:val="1"/>
      <w:numFmt w:val="decimal"/>
      <w:lvlText w:val="%7."/>
      <w:lvlJc w:val="left"/>
      <w:pPr>
        <w:tabs>
          <w:tab w:val="num" w:pos="5889"/>
        </w:tabs>
        <w:ind w:left="5889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609"/>
        </w:tabs>
        <w:ind w:left="6609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329"/>
        </w:tabs>
        <w:ind w:left="7329" w:hanging="180"/>
      </w:pPr>
    </w:lvl>
  </w:abstractNum>
  <w:abstractNum w:abstractNumId="10" w15:restartNumberingAfterBreak="0">
    <w:nsid w:val="37DD5339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3FE043B4"/>
    <w:multiLevelType w:val="hybridMultilevel"/>
    <w:tmpl w:val="43322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F363C"/>
    <w:multiLevelType w:val="hybridMultilevel"/>
    <w:tmpl w:val="B8681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0499F"/>
    <w:multiLevelType w:val="hybridMultilevel"/>
    <w:tmpl w:val="513E2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8488C"/>
    <w:multiLevelType w:val="hybridMultilevel"/>
    <w:tmpl w:val="A9243B14"/>
    <w:lvl w:ilvl="0" w:tplc="CB8405B4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146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2048479">
    <w:abstractNumId w:val="6"/>
  </w:num>
  <w:num w:numId="2" w16cid:durableId="1629780764">
    <w:abstractNumId w:val="9"/>
  </w:num>
  <w:num w:numId="3" w16cid:durableId="141973358">
    <w:abstractNumId w:val="7"/>
  </w:num>
  <w:num w:numId="4" w16cid:durableId="1092169347">
    <w:abstractNumId w:val="14"/>
  </w:num>
  <w:num w:numId="5" w16cid:durableId="1867210396">
    <w:abstractNumId w:val="13"/>
  </w:num>
  <w:num w:numId="6" w16cid:durableId="1812481962">
    <w:abstractNumId w:val="11"/>
  </w:num>
  <w:num w:numId="7" w16cid:durableId="462623512">
    <w:abstractNumId w:val="8"/>
  </w:num>
  <w:num w:numId="8" w16cid:durableId="1341617932">
    <w:abstractNumId w:val="12"/>
  </w:num>
  <w:num w:numId="9" w16cid:durableId="909190667">
    <w:abstractNumId w:val="15"/>
  </w:num>
  <w:num w:numId="10" w16cid:durableId="356470841">
    <w:abstractNumId w:val="4"/>
  </w:num>
  <w:num w:numId="11" w16cid:durableId="835339197">
    <w:abstractNumId w:val="10"/>
  </w:num>
  <w:num w:numId="12" w16cid:durableId="492263274">
    <w:abstractNumId w:val="1"/>
  </w:num>
  <w:num w:numId="13" w16cid:durableId="526800290">
    <w:abstractNumId w:val="3"/>
  </w:num>
  <w:num w:numId="14" w16cid:durableId="1401825223">
    <w:abstractNumId w:val="2"/>
  </w:num>
  <w:num w:numId="15" w16cid:durableId="1560480620">
    <w:abstractNumId w:val="5"/>
  </w:num>
  <w:num w:numId="16" w16cid:durableId="115553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38"/>
    <w:rsid w:val="00001D3C"/>
    <w:rsid w:val="0001612E"/>
    <w:rsid w:val="00022003"/>
    <w:rsid w:val="00041F37"/>
    <w:rsid w:val="000462F6"/>
    <w:rsid w:val="0005034D"/>
    <w:rsid w:val="00051223"/>
    <w:rsid w:val="00055976"/>
    <w:rsid w:val="00076F3F"/>
    <w:rsid w:val="000A1D21"/>
    <w:rsid w:val="000B21AE"/>
    <w:rsid w:val="000B7DC7"/>
    <w:rsid w:val="000C3457"/>
    <w:rsid w:val="000C4CA7"/>
    <w:rsid w:val="000C7832"/>
    <w:rsid w:val="000E0F2C"/>
    <w:rsid w:val="000E1697"/>
    <w:rsid w:val="00102109"/>
    <w:rsid w:val="001053E0"/>
    <w:rsid w:val="00107ABB"/>
    <w:rsid w:val="00116136"/>
    <w:rsid w:val="00116810"/>
    <w:rsid w:val="00166DDA"/>
    <w:rsid w:val="00171C7F"/>
    <w:rsid w:val="001B2D84"/>
    <w:rsid w:val="001B3A1F"/>
    <w:rsid w:val="001C3780"/>
    <w:rsid w:val="001E2EBE"/>
    <w:rsid w:val="002215C4"/>
    <w:rsid w:val="00224F11"/>
    <w:rsid w:val="002331C4"/>
    <w:rsid w:val="00241554"/>
    <w:rsid w:val="00246306"/>
    <w:rsid w:val="00253618"/>
    <w:rsid w:val="00257AAA"/>
    <w:rsid w:val="00263963"/>
    <w:rsid w:val="00263F76"/>
    <w:rsid w:val="00275172"/>
    <w:rsid w:val="002B1A75"/>
    <w:rsid w:val="002D24EA"/>
    <w:rsid w:val="002D3360"/>
    <w:rsid w:val="002E6359"/>
    <w:rsid w:val="003046FD"/>
    <w:rsid w:val="00323C01"/>
    <w:rsid w:val="00326689"/>
    <w:rsid w:val="00331D47"/>
    <w:rsid w:val="003459C5"/>
    <w:rsid w:val="00346693"/>
    <w:rsid w:val="003A544D"/>
    <w:rsid w:val="003C1355"/>
    <w:rsid w:val="003C5E2A"/>
    <w:rsid w:val="003D3BAA"/>
    <w:rsid w:val="003E05CC"/>
    <w:rsid w:val="003E2B02"/>
    <w:rsid w:val="003E6F25"/>
    <w:rsid w:val="00403132"/>
    <w:rsid w:val="0042307F"/>
    <w:rsid w:val="0042396F"/>
    <w:rsid w:val="004243B1"/>
    <w:rsid w:val="0043093F"/>
    <w:rsid w:val="0044472A"/>
    <w:rsid w:val="00452ACD"/>
    <w:rsid w:val="004557C4"/>
    <w:rsid w:val="00457EEE"/>
    <w:rsid w:val="00483377"/>
    <w:rsid w:val="004862B6"/>
    <w:rsid w:val="0049006D"/>
    <w:rsid w:val="00492369"/>
    <w:rsid w:val="00495FBC"/>
    <w:rsid w:val="004A3DEC"/>
    <w:rsid w:val="004B13C9"/>
    <w:rsid w:val="004C0FBE"/>
    <w:rsid w:val="004E3A5F"/>
    <w:rsid w:val="004F07A0"/>
    <w:rsid w:val="0050605B"/>
    <w:rsid w:val="00506314"/>
    <w:rsid w:val="0051107D"/>
    <w:rsid w:val="005139CF"/>
    <w:rsid w:val="00526281"/>
    <w:rsid w:val="005417E7"/>
    <w:rsid w:val="005553BB"/>
    <w:rsid w:val="00560495"/>
    <w:rsid w:val="00562392"/>
    <w:rsid w:val="00572782"/>
    <w:rsid w:val="00581B3D"/>
    <w:rsid w:val="00585547"/>
    <w:rsid w:val="005951B7"/>
    <w:rsid w:val="005B20A9"/>
    <w:rsid w:val="005C5129"/>
    <w:rsid w:val="005D6BAE"/>
    <w:rsid w:val="005D784F"/>
    <w:rsid w:val="005E3230"/>
    <w:rsid w:val="005E38D2"/>
    <w:rsid w:val="0060686F"/>
    <w:rsid w:val="00617DD8"/>
    <w:rsid w:val="00622CD4"/>
    <w:rsid w:val="00625EC1"/>
    <w:rsid w:val="00633D4F"/>
    <w:rsid w:val="006431FE"/>
    <w:rsid w:val="0065111F"/>
    <w:rsid w:val="00651DAB"/>
    <w:rsid w:val="006529BB"/>
    <w:rsid w:val="00652CF4"/>
    <w:rsid w:val="00660AE7"/>
    <w:rsid w:val="00662AB8"/>
    <w:rsid w:val="00670EBE"/>
    <w:rsid w:val="006A3F40"/>
    <w:rsid w:val="006D0BB0"/>
    <w:rsid w:val="006D46A4"/>
    <w:rsid w:val="006E2798"/>
    <w:rsid w:val="006F385E"/>
    <w:rsid w:val="006F5256"/>
    <w:rsid w:val="00704CFC"/>
    <w:rsid w:val="00705E34"/>
    <w:rsid w:val="00712AB1"/>
    <w:rsid w:val="00720C4D"/>
    <w:rsid w:val="00744845"/>
    <w:rsid w:val="00766B74"/>
    <w:rsid w:val="007678BF"/>
    <w:rsid w:val="00771750"/>
    <w:rsid w:val="00787C92"/>
    <w:rsid w:val="00790658"/>
    <w:rsid w:val="007950B5"/>
    <w:rsid w:val="007965A6"/>
    <w:rsid w:val="007A13BA"/>
    <w:rsid w:val="007C6EFD"/>
    <w:rsid w:val="007E7338"/>
    <w:rsid w:val="007F6354"/>
    <w:rsid w:val="00812A02"/>
    <w:rsid w:val="008250D7"/>
    <w:rsid w:val="0085652E"/>
    <w:rsid w:val="0087552C"/>
    <w:rsid w:val="00877E11"/>
    <w:rsid w:val="008A061F"/>
    <w:rsid w:val="008A478D"/>
    <w:rsid w:val="008A56DE"/>
    <w:rsid w:val="008B1370"/>
    <w:rsid w:val="008C3994"/>
    <w:rsid w:val="008C5E0F"/>
    <w:rsid w:val="008D1A52"/>
    <w:rsid w:val="008D7512"/>
    <w:rsid w:val="0090761A"/>
    <w:rsid w:val="0091208B"/>
    <w:rsid w:val="0094055B"/>
    <w:rsid w:val="009608AC"/>
    <w:rsid w:val="0096235E"/>
    <w:rsid w:val="009658DC"/>
    <w:rsid w:val="00984CF0"/>
    <w:rsid w:val="00985F5D"/>
    <w:rsid w:val="009A0284"/>
    <w:rsid w:val="009C4214"/>
    <w:rsid w:val="009D0ADE"/>
    <w:rsid w:val="009D0D1B"/>
    <w:rsid w:val="009E0BF1"/>
    <w:rsid w:val="00A3095E"/>
    <w:rsid w:val="00A40228"/>
    <w:rsid w:val="00A414BA"/>
    <w:rsid w:val="00A565B1"/>
    <w:rsid w:val="00A836EC"/>
    <w:rsid w:val="00A9007B"/>
    <w:rsid w:val="00A9154D"/>
    <w:rsid w:val="00A964E4"/>
    <w:rsid w:val="00AA10E2"/>
    <w:rsid w:val="00AB3182"/>
    <w:rsid w:val="00AD3BD0"/>
    <w:rsid w:val="00AE46E8"/>
    <w:rsid w:val="00AF6F68"/>
    <w:rsid w:val="00B06BB0"/>
    <w:rsid w:val="00B11E29"/>
    <w:rsid w:val="00B41597"/>
    <w:rsid w:val="00B416F4"/>
    <w:rsid w:val="00B6125E"/>
    <w:rsid w:val="00B82429"/>
    <w:rsid w:val="00B91F27"/>
    <w:rsid w:val="00B96198"/>
    <w:rsid w:val="00BD2565"/>
    <w:rsid w:val="00BD329F"/>
    <w:rsid w:val="00BE038C"/>
    <w:rsid w:val="00BF18FE"/>
    <w:rsid w:val="00BF7503"/>
    <w:rsid w:val="00C20B26"/>
    <w:rsid w:val="00C20D97"/>
    <w:rsid w:val="00C35883"/>
    <w:rsid w:val="00C42C54"/>
    <w:rsid w:val="00C73C3B"/>
    <w:rsid w:val="00C81AC5"/>
    <w:rsid w:val="00CA5574"/>
    <w:rsid w:val="00CB555B"/>
    <w:rsid w:val="00CC6E57"/>
    <w:rsid w:val="00CD3627"/>
    <w:rsid w:val="00CF0DBD"/>
    <w:rsid w:val="00CF3BB9"/>
    <w:rsid w:val="00D02205"/>
    <w:rsid w:val="00D02674"/>
    <w:rsid w:val="00D02BA5"/>
    <w:rsid w:val="00D11B65"/>
    <w:rsid w:val="00D170CB"/>
    <w:rsid w:val="00D24C4A"/>
    <w:rsid w:val="00D547ED"/>
    <w:rsid w:val="00D55084"/>
    <w:rsid w:val="00D71097"/>
    <w:rsid w:val="00D72A42"/>
    <w:rsid w:val="00D73288"/>
    <w:rsid w:val="00D82564"/>
    <w:rsid w:val="00DA5685"/>
    <w:rsid w:val="00DB79D2"/>
    <w:rsid w:val="00DB7D84"/>
    <w:rsid w:val="00DD11AE"/>
    <w:rsid w:val="00DD7B13"/>
    <w:rsid w:val="00DF6DAF"/>
    <w:rsid w:val="00E06819"/>
    <w:rsid w:val="00E151D3"/>
    <w:rsid w:val="00E22C13"/>
    <w:rsid w:val="00E36FFD"/>
    <w:rsid w:val="00E4466E"/>
    <w:rsid w:val="00E65987"/>
    <w:rsid w:val="00E750BE"/>
    <w:rsid w:val="00E86DCF"/>
    <w:rsid w:val="00E87752"/>
    <w:rsid w:val="00EA61A7"/>
    <w:rsid w:val="00EB0B92"/>
    <w:rsid w:val="00EB2413"/>
    <w:rsid w:val="00EC24DC"/>
    <w:rsid w:val="00EC4112"/>
    <w:rsid w:val="00ED22D3"/>
    <w:rsid w:val="00EF07CF"/>
    <w:rsid w:val="00EF3BC6"/>
    <w:rsid w:val="00EF5DA4"/>
    <w:rsid w:val="00EF65D4"/>
    <w:rsid w:val="00F02E7C"/>
    <w:rsid w:val="00F04F70"/>
    <w:rsid w:val="00F21170"/>
    <w:rsid w:val="00F23EE6"/>
    <w:rsid w:val="00F3650F"/>
    <w:rsid w:val="00F5554B"/>
    <w:rsid w:val="00F564E6"/>
    <w:rsid w:val="00F604B3"/>
    <w:rsid w:val="00F650F2"/>
    <w:rsid w:val="00F67A82"/>
    <w:rsid w:val="00F976B1"/>
    <w:rsid w:val="00FA7A51"/>
    <w:rsid w:val="00FE7D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A15CD"/>
  <w15:docId w15:val="{3E33B8A4-2AF1-4525-9732-171B42D7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205"/>
  </w:style>
  <w:style w:type="paragraph" w:styleId="Heading1">
    <w:name w:val="heading 1"/>
    <w:basedOn w:val="Normal"/>
    <w:next w:val="Normal"/>
    <w:link w:val="Heading1Char"/>
    <w:uiPriority w:val="9"/>
    <w:qFormat/>
    <w:rsid w:val="004923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3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F6354"/>
    <w:pPr>
      <w:keepNext/>
      <w:autoSpaceDE w:val="0"/>
      <w:autoSpaceDN w:val="0"/>
      <w:spacing w:before="240" w:after="6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5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084"/>
  </w:style>
  <w:style w:type="paragraph" w:styleId="Footer">
    <w:name w:val="footer"/>
    <w:basedOn w:val="Normal"/>
    <w:link w:val="FooterChar"/>
    <w:uiPriority w:val="99"/>
    <w:unhideWhenUsed/>
    <w:rsid w:val="00D55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084"/>
  </w:style>
  <w:style w:type="paragraph" w:styleId="BalloonText">
    <w:name w:val="Balloon Text"/>
    <w:basedOn w:val="Normal"/>
    <w:link w:val="BalloonTextChar"/>
    <w:uiPriority w:val="99"/>
    <w:semiHidden/>
    <w:unhideWhenUsed/>
    <w:rsid w:val="00D55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0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55084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686F"/>
    <w:pPr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rsid w:val="007F6354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NoSpacing">
    <w:name w:val="No Spacing"/>
    <w:link w:val="NoSpacingChar"/>
    <w:uiPriority w:val="1"/>
    <w:qFormat/>
    <w:rsid w:val="00D11B65"/>
    <w:pPr>
      <w:spacing w:after="0" w:line="240" w:lineRule="auto"/>
    </w:pPr>
  </w:style>
  <w:style w:type="table" w:customStyle="1" w:styleId="MediumShading1-Accent11">
    <w:name w:val="Medium Shading 1 - Accent 11"/>
    <w:basedOn w:val="TableNormal"/>
    <w:uiPriority w:val="63"/>
    <w:rsid w:val="00A402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3650F"/>
  </w:style>
  <w:style w:type="character" w:customStyle="1" w:styleId="Heading1Char">
    <w:name w:val="Heading 1 Char"/>
    <w:basedOn w:val="DefaultParagraphFont"/>
    <w:link w:val="Heading1"/>
    <w:uiPriority w:val="9"/>
    <w:rsid w:val="004923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923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82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02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T\Desktop\SAIL\Past%20Reports\Report_template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709566-638E-46B4-8B81-1BECDC03E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Report_template[1]</Template>
  <TotalTime>949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&lt;TYPE OF REPORT&gt;</vt:lpstr>
    </vt:vector>
  </TitlesOfParts>
  <Company>Hewlett-Packard Company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&lt;TYPE OF REPORT&gt;</dc:title>
  <dc:creator>Aryan Shankar</dc:creator>
  <cp:keywords>FR template 2November 15;Final</cp:keywords>
  <cp:lastModifiedBy>Aryan Shankar(BTECH10090.24@bitmesra.ac.in)</cp:lastModifiedBy>
  <cp:revision>12</cp:revision>
  <cp:lastPrinted>2015-11-19T10:50:00Z</cp:lastPrinted>
  <dcterms:created xsi:type="dcterms:W3CDTF">2026-06-01T14:06:00Z</dcterms:created>
  <dcterms:modified xsi:type="dcterms:W3CDTF">2026-06-03T05:35:00Z</dcterms:modified>
</cp:coreProperties>
</file>